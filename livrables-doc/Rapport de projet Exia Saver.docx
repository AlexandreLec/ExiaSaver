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317C3" w14:textId="6DFA645F" w:rsidR="001B19E0" w:rsidRDefault="00245FB3">
      <w:r>
        <w:rPr>
          <w:noProof/>
        </w:rPr>
        <w:drawing>
          <wp:anchor distT="0" distB="0" distL="114300" distR="114300" simplePos="0" relativeHeight="251651584" behindDoc="1" locked="0" layoutInCell="1" allowOverlap="1" wp14:anchorId="09249229" wp14:editId="7AC4133F">
            <wp:simplePos x="0" y="0"/>
            <wp:positionH relativeFrom="column">
              <wp:posOffset>-913130</wp:posOffset>
            </wp:positionH>
            <wp:positionV relativeFrom="paragraph">
              <wp:posOffset>-902970</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r w:rsidR="009A47E7">
        <w:rPr>
          <w:noProof/>
        </w:rPr>
        <w:t xml:space="preserve">  </w:t>
      </w:r>
    </w:p>
    <w:p w14:paraId="79E366A2" w14:textId="0CF388BE" w:rsidR="001B19E0" w:rsidRDefault="00245FB3">
      <w:r>
        <w:rPr>
          <w:noProof/>
        </w:rPr>
        <mc:AlternateContent>
          <mc:Choice Requires="wps">
            <w:drawing>
              <wp:anchor distT="0" distB="0" distL="114300" distR="114300" simplePos="0" relativeHeight="251648512" behindDoc="0" locked="0" layoutInCell="1" allowOverlap="1" wp14:anchorId="5A0B1698" wp14:editId="75D1A308">
                <wp:simplePos x="0" y="0"/>
                <wp:positionH relativeFrom="column">
                  <wp:posOffset>-534035</wp:posOffset>
                </wp:positionH>
                <wp:positionV relativeFrom="paragraph">
                  <wp:posOffset>8547100</wp:posOffset>
                </wp:positionV>
                <wp:extent cx="7058025" cy="1019175"/>
                <wp:effectExtent l="0" t="0" r="0" b="9525"/>
                <wp:wrapNone/>
                <wp:docPr id="4" name="Zone de texte 4"/>
                <wp:cNvGraphicFramePr/>
                <a:graphic xmlns:a="http://schemas.openxmlformats.org/drawingml/2006/main">
                  <a:graphicData uri="http://schemas.microsoft.com/office/word/2010/wordprocessingShape">
                    <wps:wsp>
                      <wps:cNvSpPr txBox="1"/>
                      <wps:spPr>
                        <a:xfrm>
                          <a:off x="0" y="0"/>
                          <a:ext cx="7058025" cy="1019175"/>
                        </a:xfrm>
                        <a:prstGeom prst="rect">
                          <a:avLst/>
                        </a:prstGeom>
                        <a:noFill/>
                        <a:ln>
                          <a:noFill/>
                        </a:ln>
                        <a:effectLst/>
                        <a:extLst>
                          <a:ext uri="{C572A759-6A51-4108-AA02-DFA0A04FC94B}">
                            <ma14:wrappingTextBoxFlag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5533C7" w14:textId="77777777" w:rsidR="004E03D1" w:rsidRPr="004E03D1" w:rsidRDefault="004E03D1">
                            <w:pPr>
                              <w:rPr>
                                <w:rFonts w:ascii="Castellar" w:hAnsi="Castellar" w:cs="Segoe UI"/>
                                <w:color w:val="4BACC6" w:themeColor="accent5"/>
                                <w:sz w:val="30"/>
                                <w:szCs w:val="30"/>
                              </w:rPr>
                            </w:pPr>
                            <w:r w:rsidRPr="004E03D1">
                              <w:rPr>
                                <w:rFonts w:ascii="Castellar" w:hAnsi="Castellar" w:cs="Segoe UI"/>
                                <w:color w:val="4BACC6" w:themeColor="accent5"/>
                                <w:sz w:val="30"/>
                                <w:szCs w:val="30"/>
                              </w:rPr>
                              <w:t>Podevin</w:t>
                            </w:r>
                            <w:r w:rsidRPr="004E03D1">
                              <w:rPr>
                                <w:rFonts w:ascii="Castellar" w:hAnsi="Castellar" w:cs="Segoe UI"/>
                                <w:color w:val="009FE3"/>
                                <w:sz w:val="30"/>
                                <w:szCs w:val="30"/>
                              </w:rPr>
                              <w:t xml:space="preserve"> </w:t>
                            </w:r>
                            <w:r w:rsidRPr="004E03D1">
                              <w:rPr>
                                <w:rFonts w:ascii="Castellar" w:hAnsi="Castellar" w:cs="Segoe UI"/>
                                <w:color w:val="943634" w:themeColor="accent2" w:themeShade="BF"/>
                                <w:sz w:val="30"/>
                                <w:szCs w:val="30"/>
                              </w:rPr>
                              <w:t>Jean clément</w:t>
                            </w:r>
                            <w:r>
                              <w:rPr>
                                <w:rFonts w:ascii="Castellar" w:hAnsi="Castellar" w:cs="Segoe UI"/>
                                <w:color w:val="943634" w:themeColor="accent2" w:themeShade="BF"/>
                                <w:sz w:val="30"/>
                                <w:szCs w:val="30"/>
                              </w:rPr>
                              <w:t xml:space="preserve">                             </w:t>
                            </w:r>
                            <w:r w:rsidRPr="004E03D1">
                              <w:rPr>
                                <w:rFonts w:ascii="Castellar" w:hAnsi="Castellar" w:cs="Segoe UI"/>
                                <w:color w:val="943634" w:themeColor="accent2" w:themeShade="BF"/>
                                <w:sz w:val="30"/>
                                <w:szCs w:val="30"/>
                              </w:rPr>
                              <w:t xml:space="preserve">Van-camp </w:t>
                            </w:r>
                            <w:r w:rsidRPr="004E03D1">
                              <w:rPr>
                                <w:rFonts w:ascii="Castellar" w:hAnsi="Castellar" w:cs="Segoe UI"/>
                                <w:color w:val="4BACC6" w:themeColor="accent5"/>
                                <w:sz w:val="30"/>
                                <w:szCs w:val="30"/>
                              </w:rPr>
                              <w:t>Rémy</w:t>
                            </w:r>
                          </w:p>
                          <w:p w14:paraId="06B031DD" w14:textId="77777777" w:rsidR="004E03D1" w:rsidRDefault="004E03D1">
                            <w:pPr>
                              <w:rPr>
                                <w:rFonts w:ascii="Castellar" w:hAnsi="Castellar" w:cs="Segoe UI"/>
                                <w:color w:val="4BACC6" w:themeColor="accent5"/>
                                <w:sz w:val="30"/>
                                <w:szCs w:val="30"/>
                              </w:rPr>
                            </w:pPr>
                            <w:r>
                              <w:rPr>
                                <w:rFonts w:ascii="Castellar" w:hAnsi="Castellar" w:cs="Segoe UI"/>
                                <w:color w:val="4BACC6" w:themeColor="accent5"/>
                                <w:sz w:val="30"/>
                                <w:szCs w:val="30"/>
                              </w:rPr>
                              <w:t xml:space="preserve">Lecomte </w:t>
                            </w:r>
                            <w:r>
                              <w:rPr>
                                <w:rFonts w:ascii="Castellar" w:hAnsi="Castellar" w:cs="Segoe UI"/>
                                <w:color w:val="943634" w:themeColor="accent2" w:themeShade="BF"/>
                                <w:sz w:val="30"/>
                                <w:szCs w:val="30"/>
                              </w:rPr>
                              <w:t xml:space="preserve">Alexandre                                 RIGAUT </w:t>
                            </w:r>
                            <w:r>
                              <w:rPr>
                                <w:rFonts w:ascii="Castellar" w:hAnsi="Castellar" w:cs="Segoe UI"/>
                                <w:color w:val="4BACC6" w:themeColor="accent5"/>
                                <w:sz w:val="30"/>
                                <w:szCs w:val="30"/>
                              </w:rPr>
                              <w:t>Arnaud</w:t>
                            </w:r>
                          </w:p>
                          <w:p w14:paraId="30759339" w14:textId="77777777" w:rsidR="004E03D1" w:rsidRDefault="004E03D1">
                            <w:pPr>
                              <w:rPr>
                                <w:rFonts w:ascii="Castellar" w:hAnsi="Castellar" w:cs="Segoe UI"/>
                                <w:color w:val="4BACC6" w:themeColor="accent5"/>
                                <w:sz w:val="30"/>
                                <w:szCs w:val="30"/>
                              </w:rPr>
                            </w:pPr>
                          </w:p>
                          <w:p w14:paraId="299DC46E" w14:textId="77777777" w:rsidR="004E03D1" w:rsidRPr="004E03D1" w:rsidRDefault="004E03D1" w:rsidP="004E03D1">
                            <w:pPr>
                              <w:jc w:val="center"/>
                              <w:rPr>
                                <w:rFonts w:ascii="Castellar" w:hAnsi="Castellar" w:cs="Segoe UI"/>
                                <w:b/>
                                <w:color w:val="943634" w:themeColor="accent2" w:themeShade="BF"/>
                                <w:sz w:val="30"/>
                                <w:szCs w:val="30"/>
                              </w:rPr>
                            </w:pPr>
                            <w:r w:rsidRPr="004E03D1">
                              <w:rPr>
                                <w:rFonts w:ascii="Castellar" w:hAnsi="Castellar" w:cs="Segoe UI"/>
                                <w:b/>
                                <w:color w:val="000000" w:themeColor="text1"/>
                                <w:sz w:val="32"/>
                                <w:szCs w:val="30"/>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B1698" id="_x0000_t202" coordsize="21600,21600" o:spt="202" path="m,l,21600r21600,l21600,xe">
                <v:stroke joinstyle="miter"/>
                <v:path gradientshapeok="t" o:connecttype="rect"/>
              </v:shapetype>
              <v:shape id="Zone de texte 4" o:spid="_x0000_s1026" type="#_x0000_t202" style="position:absolute;margin-left:-42.05pt;margin-top:673pt;width:555.75pt;height:8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" filled="f" stroked="f">
                <v:textbox>
                  <w:txbxContent>
                    <w:p w14:paraId="535533C7" w14:textId="77777777" w:rsidR="004E03D1" w:rsidRPr="004E03D1" w:rsidRDefault="004E03D1">
                      <w:pPr>
                        <w:rPr>
                          <w:rFonts w:ascii="Castellar" w:hAnsi="Castellar" w:cs="Segoe UI"/>
                          <w:color w:val="4BACC6" w:themeColor="accent5"/>
                          <w:sz w:val="30"/>
                          <w:szCs w:val="30"/>
                        </w:rPr>
                      </w:pPr>
                      <w:r w:rsidRPr="004E03D1">
                        <w:rPr>
                          <w:rFonts w:ascii="Castellar" w:hAnsi="Castellar" w:cs="Segoe UI"/>
                          <w:color w:val="4BACC6" w:themeColor="accent5"/>
                          <w:sz w:val="30"/>
                          <w:szCs w:val="30"/>
                        </w:rPr>
                        <w:t>Podevin</w:t>
                      </w:r>
                      <w:r w:rsidRPr="004E03D1">
                        <w:rPr>
                          <w:rFonts w:ascii="Castellar" w:hAnsi="Castellar" w:cs="Segoe UI"/>
                          <w:color w:val="009FE3"/>
                          <w:sz w:val="30"/>
                          <w:szCs w:val="30"/>
                        </w:rPr>
                        <w:t xml:space="preserve"> </w:t>
                      </w:r>
                      <w:r w:rsidRPr="004E03D1">
                        <w:rPr>
                          <w:rFonts w:ascii="Castellar" w:hAnsi="Castellar" w:cs="Segoe UI"/>
                          <w:color w:val="943634" w:themeColor="accent2" w:themeShade="BF"/>
                          <w:sz w:val="30"/>
                          <w:szCs w:val="30"/>
                        </w:rPr>
                        <w:t>Jean clément</w:t>
                      </w:r>
                      <w:r>
                        <w:rPr>
                          <w:rFonts w:ascii="Castellar" w:hAnsi="Castellar" w:cs="Segoe UI"/>
                          <w:color w:val="943634" w:themeColor="accent2" w:themeShade="BF"/>
                          <w:sz w:val="30"/>
                          <w:szCs w:val="30"/>
                        </w:rPr>
                        <w:t xml:space="preserve">                             </w:t>
                      </w:r>
                      <w:r w:rsidRPr="004E03D1">
                        <w:rPr>
                          <w:rFonts w:ascii="Castellar" w:hAnsi="Castellar" w:cs="Segoe UI"/>
                          <w:color w:val="943634" w:themeColor="accent2" w:themeShade="BF"/>
                          <w:sz w:val="30"/>
                          <w:szCs w:val="30"/>
                        </w:rPr>
                        <w:t xml:space="preserve">Van-camp </w:t>
                      </w:r>
                      <w:r w:rsidRPr="004E03D1">
                        <w:rPr>
                          <w:rFonts w:ascii="Castellar" w:hAnsi="Castellar" w:cs="Segoe UI"/>
                          <w:color w:val="4BACC6" w:themeColor="accent5"/>
                          <w:sz w:val="30"/>
                          <w:szCs w:val="30"/>
                        </w:rPr>
                        <w:t>Rémy</w:t>
                      </w:r>
                    </w:p>
                    <w:p w14:paraId="06B031DD" w14:textId="77777777" w:rsidR="004E03D1" w:rsidRDefault="004E03D1">
                      <w:pPr>
                        <w:rPr>
                          <w:rFonts w:ascii="Castellar" w:hAnsi="Castellar" w:cs="Segoe UI"/>
                          <w:color w:val="4BACC6" w:themeColor="accent5"/>
                          <w:sz w:val="30"/>
                          <w:szCs w:val="30"/>
                        </w:rPr>
                      </w:pPr>
                      <w:r>
                        <w:rPr>
                          <w:rFonts w:ascii="Castellar" w:hAnsi="Castellar" w:cs="Segoe UI"/>
                          <w:color w:val="4BACC6" w:themeColor="accent5"/>
                          <w:sz w:val="30"/>
                          <w:szCs w:val="30"/>
                        </w:rPr>
                        <w:t xml:space="preserve">Lecomte </w:t>
                      </w:r>
                      <w:r>
                        <w:rPr>
                          <w:rFonts w:ascii="Castellar" w:hAnsi="Castellar" w:cs="Segoe UI"/>
                          <w:color w:val="943634" w:themeColor="accent2" w:themeShade="BF"/>
                          <w:sz w:val="30"/>
                          <w:szCs w:val="30"/>
                        </w:rPr>
                        <w:t xml:space="preserve">Alexandre                                 RIGAUT </w:t>
                      </w:r>
                      <w:r>
                        <w:rPr>
                          <w:rFonts w:ascii="Castellar" w:hAnsi="Castellar" w:cs="Segoe UI"/>
                          <w:color w:val="4BACC6" w:themeColor="accent5"/>
                          <w:sz w:val="30"/>
                          <w:szCs w:val="30"/>
                        </w:rPr>
                        <w:t>Arnaud</w:t>
                      </w:r>
                    </w:p>
                    <w:p w14:paraId="30759339" w14:textId="77777777" w:rsidR="004E03D1" w:rsidRDefault="004E03D1">
                      <w:pPr>
                        <w:rPr>
                          <w:rFonts w:ascii="Castellar" w:hAnsi="Castellar" w:cs="Segoe UI"/>
                          <w:color w:val="4BACC6" w:themeColor="accent5"/>
                          <w:sz w:val="30"/>
                          <w:szCs w:val="30"/>
                        </w:rPr>
                      </w:pPr>
                    </w:p>
                    <w:p w14:paraId="299DC46E" w14:textId="77777777" w:rsidR="004E03D1" w:rsidRPr="004E03D1" w:rsidRDefault="004E03D1" w:rsidP="004E03D1">
                      <w:pPr>
                        <w:jc w:val="center"/>
                        <w:rPr>
                          <w:rFonts w:ascii="Castellar" w:hAnsi="Castellar" w:cs="Segoe UI"/>
                          <w:b/>
                          <w:color w:val="943634" w:themeColor="accent2" w:themeShade="BF"/>
                          <w:sz w:val="30"/>
                          <w:szCs w:val="30"/>
                        </w:rPr>
                      </w:pPr>
                      <w:r w:rsidRPr="004E03D1">
                        <w:rPr>
                          <w:rFonts w:ascii="Castellar" w:hAnsi="Castellar" w:cs="Segoe UI"/>
                          <w:b/>
                          <w:color w:val="000000" w:themeColor="text1"/>
                          <w:sz w:val="32"/>
                          <w:szCs w:val="30"/>
                        </w:rPr>
                        <w:t>PROMO A1 2016/2017</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0F067B09" wp14:editId="3F320CE8">
                <wp:simplePos x="0" y="0"/>
                <wp:positionH relativeFrom="column">
                  <wp:posOffset>-292735</wp:posOffset>
                </wp:positionH>
                <wp:positionV relativeFrom="paragraph">
                  <wp:posOffset>6870700</wp:posOffset>
                </wp:positionV>
                <wp:extent cx="6343650" cy="17907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343650" cy="1790700"/>
                        </a:xfrm>
                        <a:prstGeom prst="rect">
                          <a:avLst/>
                        </a:prstGeom>
                        <a:noFill/>
                        <a:ln>
                          <a:noFill/>
                        </a:ln>
                        <a:effectLst/>
                        <a:extLst>
                          <a:ext uri="{C572A759-6A51-4108-AA02-DFA0A04FC94B}">
                            <ma14:wrappingTextBoxFlag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26E2F" w14:textId="77777777" w:rsidR="006B445E" w:rsidRPr="004E03D1" w:rsidRDefault="004E03D1" w:rsidP="004E03D1">
                            <w:pPr>
                              <w:jc w:val="center"/>
                              <w:rPr>
                                <w:rFonts w:ascii="Castellar" w:hAnsi="Castellar" w:cs="Segoe UI Light"/>
                                <w:color w:val="4BACC6" w:themeColor="accent5"/>
                                <w:sz w:val="144"/>
                                <w:szCs w:val="88"/>
                              </w:rPr>
                            </w:pPr>
                            <w:r w:rsidRPr="004E03D1">
                              <w:rPr>
                                <w:rFonts w:ascii="Castellar" w:hAnsi="Castellar" w:cs="Segoe UI Light"/>
                                <w:color w:val="4BACC6" w:themeColor="accent5"/>
                                <w:sz w:val="144"/>
                                <w:szCs w:val="88"/>
                              </w:rPr>
                              <w:t>E</w:t>
                            </w:r>
                            <w:r w:rsidRPr="004E03D1">
                              <w:rPr>
                                <w:rFonts w:ascii="Castellar" w:hAnsi="Castellar" w:cs="Segoe UI Light"/>
                                <w:color w:val="C0504D" w:themeColor="accent2"/>
                                <w:sz w:val="144"/>
                                <w:szCs w:val="88"/>
                              </w:rPr>
                              <w:t>X</w:t>
                            </w:r>
                            <w:r w:rsidRPr="004E03D1">
                              <w:rPr>
                                <w:rFonts w:ascii="Castellar" w:hAnsi="Castellar" w:cs="Segoe UI Light"/>
                                <w:color w:val="4BACC6" w:themeColor="accent5"/>
                                <w:sz w:val="144"/>
                                <w:szCs w:val="88"/>
                              </w:rPr>
                              <w:t>IA SAVER</w:t>
                            </w:r>
                          </w:p>
                          <w:p w14:paraId="0859D213" w14:textId="77777777" w:rsidR="006B445E" w:rsidRPr="00A646C3" w:rsidRDefault="006B445E">
                            <w:pPr>
                              <w:rPr>
                                <w:rFonts w:ascii="Segoe UI Black" w:hAnsi="Segoe UI Black" w:cs="Segoe UI Semibold"/>
                                <w:color w:val="AFCA0B"/>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7B09" id="Zone de texte 2" o:spid="_x0000_s1027" type="#_x0000_t202" style="position:absolute;margin-left:-23.05pt;margin-top:541pt;width:499.5pt;height:14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" filled="f" stroked="f">
                <v:textbox>
                  <w:txbxContent>
                    <w:p w14:paraId="2F526E2F" w14:textId="77777777" w:rsidR="006B445E" w:rsidRPr="004E03D1" w:rsidRDefault="004E03D1" w:rsidP="004E03D1">
                      <w:pPr>
                        <w:jc w:val="center"/>
                        <w:rPr>
                          <w:rFonts w:ascii="Castellar" w:hAnsi="Castellar" w:cs="Segoe UI Light"/>
                          <w:color w:val="4BACC6" w:themeColor="accent5"/>
                          <w:sz w:val="144"/>
                          <w:szCs w:val="88"/>
                        </w:rPr>
                      </w:pPr>
                      <w:r w:rsidRPr="004E03D1">
                        <w:rPr>
                          <w:rFonts w:ascii="Castellar" w:hAnsi="Castellar" w:cs="Segoe UI Light"/>
                          <w:color w:val="4BACC6" w:themeColor="accent5"/>
                          <w:sz w:val="144"/>
                          <w:szCs w:val="88"/>
                        </w:rPr>
                        <w:t>E</w:t>
                      </w:r>
                      <w:r w:rsidRPr="004E03D1">
                        <w:rPr>
                          <w:rFonts w:ascii="Castellar" w:hAnsi="Castellar" w:cs="Segoe UI Light"/>
                          <w:color w:val="C0504D" w:themeColor="accent2"/>
                          <w:sz w:val="144"/>
                          <w:szCs w:val="88"/>
                        </w:rPr>
                        <w:t>X</w:t>
                      </w:r>
                      <w:r w:rsidRPr="004E03D1">
                        <w:rPr>
                          <w:rFonts w:ascii="Castellar" w:hAnsi="Castellar" w:cs="Segoe UI Light"/>
                          <w:color w:val="4BACC6" w:themeColor="accent5"/>
                          <w:sz w:val="144"/>
                          <w:szCs w:val="88"/>
                        </w:rPr>
                        <w:t>IA SAVER</w:t>
                      </w:r>
                    </w:p>
                    <w:p w14:paraId="0859D213" w14:textId="77777777" w:rsidR="006B445E" w:rsidRPr="00A646C3" w:rsidRDefault="006B445E">
                      <w:pPr>
                        <w:rPr>
                          <w:rFonts w:ascii="Segoe UI Black" w:hAnsi="Segoe UI Black" w:cs="Segoe UI Semibold"/>
                          <w:color w:val="AFCA0B"/>
                          <w:sz w:val="38"/>
                          <w:szCs w:val="38"/>
                        </w:rPr>
                      </w:pPr>
                    </w:p>
                  </w:txbxContent>
                </v:textbox>
              </v:shape>
            </w:pict>
          </mc:Fallback>
        </mc:AlternateContent>
      </w:r>
      <w:r w:rsidR="001B19E0">
        <w:br w:type="page"/>
      </w:r>
    </w:p>
    <w:sdt>
      <w:sdtPr>
        <w:rPr>
          <w:rFonts w:asciiTheme="minorHAnsi" w:eastAsiaTheme="minorEastAsia" w:hAnsiTheme="minorHAnsi" w:cstheme="minorBidi"/>
          <w:color w:val="auto"/>
          <w:sz w:val="24"/>
          <w:szCs w:val="24"/>
        </w:rPr>
        <w:id w:val="1872648278"/>
        <w:docPartObj>
          <w:docPartGallery w:val="Table of Contents"/>
          <w:docPartUnique/>
        </w:docPartObj>
      </w:sdtPr>
      <w:sdtEndPr>
        <w:rPr>
          <w:b/>
          <w:bCs/>
        </w:rPr>
      </w:sdtEndPr>
      <w:sdtContent>
        <w:p w14:paraId="23E54A0B" w14:textId="77777777" w:rsidR="001B19E0" w:rsidRPr="001B19E0" w:rsidRDefault="001B19E0" w:rsidP="001B19E0">
          <w:pPr>
            <w:pStyle w:val="En-ttedetabledesmatires"/>
            <w:jc w:val="center"/>
            <w:rPr>
              <w:rFonts w:ascii="Castellar" w:hAnsi="Castellar"/>
              <w:color w:val="943634" w:themeColor="accent2" w:themeShade="BF"/>
              <w:sz w:val="56"/>
            </w:rPr>
          </w:pPr>
          <w:r w:rsidRPr="001B19E0">
            <w:rPr>
              <w:rFonts w:ascii="Castellar" w:hAnsi="Castellar"/>
              <w:color w:val="943634" w:themeColor="accent2" w:themeShade="BF"/>
              <w:sz w:val="56"/>
            </w:rPr>
            <w:t>Table des matières</w:t>
          </w:r>
        </w:p>
        <w:p w14:paraId="5544C7FC" w14:textId="683CA82F" w:rsidR="003C456C" w:rsidRPr="0027578B" w:rsidRDefault="001B19E0" w:rsidP="0027578B">
          <w:pPr>
            <w:pStyle w:val="TM1"/>
            <w:rPr>
              <w:sz w:val="36"/>
              <w:szCs w:val="22"/>
            </w:rPr>
          </w:pPr>
          <w:r>
            <w:fldChar w:fldCharType="begin"/>
          </w:r>
          <w:r>
            <w:instrText xml:space="preserve"> TOC \o "1-3" \h \z \u </w:instrText>
          </w:r>
          <w:r>
            <w:fldChar w:fldCharType="separate"/>
          </w:r>
          <w:hyperlink w:anchor="_Toc469316697" w:history="1">
            <w:r w:rsidR="003C456C" w:rsidRPr="0027578B">
              <w:rPr>
                <w:rStyle w:val="Lienhypertexte"/>
                <w:color w:val="C0504D" w:themeColor="accent2"/>
              </w:rPr>
              <w:t>I-</w:t>
            </w:r>
            <w:r w:rsidR="003C456C" w:rsidRPr="0027578B">
              <w:rPr>
                <w:sz w:val="36"/>
                <w:szCs w:val="22"/>
              </w:rPr>
              <w:tab/>
            </w:r>
            <w:r w:rsidR="003C456C" w:rsidRPr="0027578B">
              <w:rPr>
                <w:rStyle w:val="Lienhypertexte"/>
                <w:color w:val="C0504D" w:themeColor="accent2"/>
              </w:rPr>
              <w:t>ETUDE du projet</w:t>
            </w:r>
            <w:r w:rsidR="003C456C" w:rsidRPr="0027578B">
              <w:rPr>
                <w:webHidden/>
              </w:rPr>
              <w:tab/>
            </w:r>
            <w:r w:rsidR="003C456C" w:rsidRPr="0027578B">
              <w:rPr>
                <w:webHidden/>
              </w:rPr>
              <w:fldChar w:fldCharType="begin"/>
            </w:r>
            <w:r w:rsidR="003C456C" w:rsidRPr="0027578B">
              <w:rPr>
                <w:webHidden/>
              </w:rPr>
              <w:instrText xml:space="preserve"> PAGEREF _Toc469316697 \h </w:instrText>
            </w:r>
            <w:r w:rsidR="003C456C" w:rsidRPr="0027578B">
              <w:rPr>
                <w:webHidden/>
              </w:rPr>
            </w:r>
            <w:r w:rsidR="003C456C" w:rsidRPr="0027578B">
              <w:rPr>
                <w:webHidden/>
              </w:rPr>
              <w:fldChar w:fldCharType="separate"/>
            </w:r>
            <w:r w:rsidR="003C456C" w:rsidRPr="0027578B">
              <w:rPr>
                <w:webHidden/>
              </w:rPr>
              <w:t>3</w:t>
            </w:r>
            <w:r w:rsidR="003C456C" w:rsidRPr="0027578B">
              <w:rPr>
                <w:webHidden/>
              </w:rPr>
              <w:fldChar w:fldCharType="end"/>
            </w:r>
          </w:hyperlink>
        </w:p>
        <w:p w14:paraId="4AB9042F" w14:textId="6B54DEC9" w:rsidR="003C456C" w:rsidRPr="0027578B" w:rsidRDefault="006842D6" w:rsidP="00F82FD6">
          <w:pPr>
            <w:pStyle w:val="TM2"/>
            <w:rPr>
              <w:szCs w:val="22"/>
            </w:rPr>
          </w:pPr>
          <w:hyperlink w:anchor="_Toc469316698" w:history="1">
            <w:r w:rsidR="003C456C" w:rsidRPr="00F82FD6">
              <w:rPr>
                <w:rStyle w:val="Lienhypertexte"/>
              </w:rPr>
              <w:t>A / Présentation du projet</w:t>
            </w:r>
            <w:r w:rsidR="003C456C" w:rsidRPr="00F82FD6">
              <w:rPr>
                <w:webHidden/>
              </w:rPr>
              <w:tab/>
            </w:r>
            <w:r w:rsidR="003C456C" w:rsidRPr="00F82FD6">
              <w:rPr>
                <w:webHidden/>
              </w:rPr>
              <w:fldChar w:fldCharType="begin"/>
            </w:r>
            <w:r w:rsidR="003C456C" w:rsidRPr="00F82FD6">
              <w:rPr>
                <w:webHidden/>
              </w:rPr>
              <w:instrText xml:space="preserve"> PAGEREF _Toc469316698 \h </w:instrText>
            </w:r>
            <w:r w:rsidR="003C456C" w:rsidRPr="00F82FD6">
              <w:rPr>
                <w:webHidden/>
              </w:rPr>
            </w:r>
            <w:r w:rsidR="003C456C" w:rsidRPr="00F82FD6">
              <w:rPr>
                <w:webHidden/>
              </w:rPr>
              <w:fldChar w:fldCharType="separate"/>
            </w:r>
            <w:r w:rsidR="003C456C" w:rsidRPr="00F82FD6">
              <w:rPr>
                <w:webHidden/>
              </w:rPr>
              <w:t>3</w:t>
            </w:r>
            <w:r w:rsidR="003C456C" w:rsidRPr="00F82FD6">
              <w:rPr>
                <w:webHidden/>
              </w:rPr>
              <w:fldChar w:fldCharType="end"/>
            </w:r>
          </w:hyperlink>
        </w:p>
        <w:p w14:paraId="36E25FA8" w14:textId="02B24D44" w:rsidR="003C456C" w:rsidRPr="00F82FD6" w:rsidRDefault="006842D6" w:rsidP="00F82FD6">
          <w:pPr>
            <w:pStyle w:val="TM2"/>
            <w:rPr>
              <w:szCs w:val="22"/>
            </w:rPr>
          </w:pPr>
          <w:hyperlink w:anchor="_Toc469316699" w:history="1">
            <w:r w:rsidR="003C456C" w:rsidRPr="00F82FD6">
              <w:rPr>
                <w:rStyle w:val="Lienhypertexte"/>
              </w:rPr>
              <w:t>B / Contraintes</w:t>
            </w:r>
            <w:r w:rsidR="003C456C" w:rsidRPr="00F82FD6">
              <w:rPr>
                <w:webHidden/>
              </w:rPr>
              <w:tab/>
            </w:r>
            <w:r w:rsidR="003C456C" w:rsidRPr="00F82FD6">
              <w:rPr>
                <w:webHidden/>
              </w:rPr>
              <w:fldChar w:fldCharType="begin"/>
            </w:r>
            <w:r w:rsidR="003C456C" w:rsidRPr="00F82FD6">
              <w:rPr>
                <w:webHidden/>
              </w:rPr>
              <w:instrText xml:space="preserve"> PAGEREF _Toc469316699 \h </w:instrText>
            </w:r>
            <w:r w:rsidR="003C456C" w:rsidRPr="00F82FD6">
              <w:rPr>
                <w:webHidden/>
              </w:rPr>
            </w:r>
            <w:r w:rsidR="003C456C" w:rsidRPr="00F82FD6">
              <w:rPr>
                <w:webHidden/>
              </w:rPr>
              <w:fldChar w:fldCharType="separate"/>
            </w:r>
            <w:r w:rsidR="003C456C" w:rsidRPr="00F82FD6">
              <w:rPr>
                <w:webHidden/>
              </w:rPr>
              <w:t>4</w:t>
            </w:r>
            <w:r w:rsidR="003C456C" w:rsidRPr="00F82FD6">
              <w:rPr>
                <w:webHidden/>
              </w:rPr>
              <w:fldChar w:fldCharType="end"/>
            </w:r>
          </w:hyperlink>
        </w:p>
        <w:p w14:paraId="257C8F0B" w14:textId="2DC1240B" w:rsidR="003C456C" w:rsidRPr="00F82FD6" w:rsidRDefault="006842D6" w:rsidP="00F82FD6">
          <w:pPr>
            <w:pStyle w:val="TM2"/>
          </w:pPr>
          <w:hyperlink w:anchor="_Toc469316700" w:history="1">
            <w:r w:rsidR="003C456C" w:rsidRPr="00F82FD6">
              <w:rPr>
                <w:rStyle w:val="Lienhypertexte"/>
                <w:color w:val="002060"/>
              </w:rPr>
              <w:t>C / Objectif du groupe</w:t>
            </w:r>
            <w:r w:rsidR="003C456C" w:rsidRPr="00F82FD6">
              <w:rPr>
                <w:webHidden/>
              </w:rPr>
              <w:tab/>
            </w:r>
            <w:r w:rsidR="003C456C" w:rsidRPr="00F82FD6">
              <w:rPr>
                <w:webHidden/>
              </w:rPr>
              <w:fldChar w:fldCharType="begin"/>
            </w:r>
            <w:r w:rsidR="003C456C" w:rsidRPr="00F82FD6">
              <w:rPr>
                <w:webHidden/>
              </w:rPr>
              <w:instrText xml:space="preserve"> PAGEREF _Toc469316700 \h </w:instrText>
            </w:r>
            <w:r w:rsidR="003C456C" w:rsidRPr="00F82FD6">
              <w:rPr>
                <w:webHidden/>
              </w:rPr>
            </w:r>
            <w:r w:rsidR="003C456C" w:rsidRPr="00F82FD6">
              <w:rPr>
                <w:webHidden/>
              </w:rPr>
              <w:fldChar w:fldCharType="separate"/>
            </w:r>
            <w:r w:rsidR="003C456C" w:rsidRPr="00F82FD6">
              <w:rPr>
                <w:webHidden/>
              </w:rPr>
              <w:t>5</w:t>
            </w:r>
            <w:r w:rsidR="003C456C" w:rsidRPr="00F82FD6">
              <w:rPr>
                <w:webHidden/>
              </w:rPr>
              <w:fldChar w:fldCharType="end"/>
            </w:r>
          </w:hyperlink>
        </w:p>
        <w:p w14:paraId="436A8EE4" w14:textId="77777777" w:rsidR="0027578B" w:rsidRPr="0027578B" w:rsidRDefault="0027578B" w:rsidP="0027578B"/>
        <w:p w14:paraId="368858C3" w14:textId="76F5945A" w:rsidR="003C456C" w:rsidRPr="0027578B" w:rsidRDefault="006842D6" w:rsidP="0027578B">
          <w:pPr>
            <w:pStyle w:val="TM1"/>
            <w:rPr>
              <w:sz w:val="36"/>
              <w:szCs w:val="22"/>
            </w:rPr>
          </w:pPr>
          <w:hyperlink w:anchor="_Toc469316701" w:history="1">
            <w:r w:rsidR="003C456C" w:rsidRPr="0027578B">
              <w:rPr>
                <w:rStyle w:val="Lienhypertexte"/>
              </w:rPr>
              <w:t>II-</w:t>
            </w:r>
            <w:r w:rsidR="003C456C" w:rsidRPr="0027578B">
              <w:rPr>
                <w:sz w:val="36"/>
                <w:szCs w:val="22"/>
              </w:rPr>
              <w:tab/>
            </w:r>
            <w:r w:rsidR="003C456C" w:rsidRPr="0027578B">
              <w:rPr>
                <w:rStyle w:val="Lienhypertexte"/>
              </w:rPr>
              <w:t>Elaboration du projet</w:t>
            </w:r>
            <w:r w:rsidR="003C456C" w:rsidRPr="0027578B">
              <w:rPr>
                <w:webHidden/>
              </w:rPr>
              <w:tab/>
            </w:r>
            <w:r w:rsidR="003C456C" w:rsidRPr="0027578B">
              <w:rPr>
                <w:webHidden/>
              </w:rPr>
              <w:fldChar w:fldCharType="begin"/>
            </w:r>
            <w:r w:rsidR="003C456C" w:rsidRPr="0027578B">
              <w:rPr>
                <w:webHidden/>
              </w:rPr>
              <w:instrText xml:space="preserve"> PAGEREF _Toc469316701 \h </w:instrText>
            </w:r>
            <w:r w:rsidR="003C456C" w:rsidRPr="0027578B">
              <w:rPr>
                <w:webHidden/>
              </w:rPr>
            </w:r>
            <w:r w:rsidR="003C456C" w:rsidRPr="0027578B">
              <w:rPr>
                <w:webHidden/>
              </w:rPr>
              <w:fldChar w:fldCharType="separate"/>
            </w:r>
            <w:r w:rsidR="003C456C" w:rsidRPr="0027578B">
              <w:rPr>
                <w:webHidden/>
              </w:rPr>
              <w:t>5</w:t>
            </w:r>
            <w:r w:rsidR="003C456C" w:rsidRPr="0027578B">
              <w:rPr>
                <w:webHidden/>
              </w:rPr>
              <w:fldChar w:fldCharType="end"/>
            </w:r>
          </w:hyperlink>
        </w:p>
        <w:p w14:paraId="27C1FA6C" w14:textId="0E97DFA1" w:rsidR="003C456C" w:rsidRPr="00F82FD6" w:rsidRDefault="006842D6" w:rsidP="00F82FD6">
          <w:pPr>
            <w:pStyle w:val="TM2"/>
          </w:pPr>
          <w:hyperlink w:anchor="_Toc469316702" w:history="1">
            <w:r w:rsidR="003C456C" w:rsidRPr="00F82FD6">
              <w:rPr>
                <w:rStyle w:val="Lienhypertexte"/>
                <w:color w:val="002060"/>
              </w:rPr>
              <w:t>A / Les différentes phases du projet</w:t>
            </w:r>
            <w:r w:rsidR="003C456C" w:rsidRPr="00F82FD6">
              <w:rPr>
                <w:webHidden/>
              </w:rPr>
              <w:tab/>
            </w:r>
            <w:r w:rsidR="003C456C" w:rsidRPr="00F82FD6">
              <w:rPr>
                <w:webHidden/>
              </w:rPr>
              <w:fldChar w:fldCharType="begin"/>
            </w:r>
            <w:r w:rsidR="003C456C" w:rsidRPr="00F82FD6">
              <w:rPr>
                <w:webHidden/>
              </w:rPr>
              <w:instrText xml:space="preserve"> PAGEREF _Toc469316702 \h </w:instrText>
            </w:r>
            <w:r w:rsidR="003C456C" w:rsidRPr="00F82FD6">
              <w:rPr>
                <w:webHidden/>
              </w:rPr>
            </w:r>
            <w:r w:rsidR="003C456C" w:rsidRPr="00F82FD6">
              <w:rPr>
                <w:webHidden/>
              </w:rPr>
              <w:fldChar w:fldCharType="separate"/>
            </w:r>
            <w:r w:rsidR="003C456C" w:rsidRPr="00F82FD6">
              <w:rPr>
                <w:webHidden/>
              </w:rPr>
              <w:t>5</w:t>
            </w:r>
            <w:r w:rsidR="003C456C" w:rsidRPr="00F82FD6">
              <w:rPr>
                <w:webHidden/>
              </w:rPr>
              <w:fldChar w:fldCharType="end"/>
            </w:r>
          </w:hyperlink>
        </w:p>
        <w:p w14:paraId="57B0C2F2" w14:textId="7E578CC7" w:rsidR="003C456C" w:rsidRPr="00F82FD6" w:rsidRDefault="006842D6" w:rsidP="00F82FD6">
          <w:pPr>
            <w:pStyle w:val="TM2"/>
          </w:pPr>
          <w:hyperlink w:anchor="_Toc469316703" w:history="1">
            <w:r w:rsidR="003C456C" w:rsidRPr="00F82FD6">
              <w:rPr>
                <w:rStyle w:val="Lienhypertexte"/>
                <w:color w:val="002060"/>
              </w:rPr>
              <w:t>B / Répartition des tâches</w:t>
            </w:r>
            <w:r w:rsidR="003C456C" w:rsidRPr="00F82FD6">
              <w:rPr>
                <w:webHidden/>
              </w:rPr>
              <w:tab/>
            </w:r>
            <w:r w:rsidR="003C456C" w:rsidRPr="00F82FD6">
              <w:rPr>
                <w:webHidden/>
              </w:rPr>
              <w:fldChar w:fldCharType="begin"/>
            </w:r>
            <w:r w:rsidR="003C456C" w:rsidRPr="00F82FD6">
              <w:rPr>
                <w:webHidden/>
              </w:rPr>
              <w:instrText xml:space="preserve"> PAGEREF _Toc469316703 \h </w:instrText>
            </w:r>
            <w:r w:rsidR="003C456C" w:rsidRPr="00F82FD6">
              <w:rPr>
                <w:webHidden/>
              </w:rPr>
            </w:r>
            <w:r w:rsidR="003C456C" w:rsidRPr="00F82FD6">
              <w:rPr>
                <w:webHidden/>
              </w:rPr>
              <w:fldChar w:fldCharType="separate"/>
            </w:r>
            <w:r w:rsidR="003C456C" w:rsidRPr="00F82FD6">
              <w:rPr>
                <w:webHidden/>
              </w:rPr>
              <w:t>6</w:t>
            </w:r>
            <w:r w:rsidR="003C456C" w:rsidRPr="00F82FD6">
              <w:rPr>
                <w:webHidden/>
              </w:rPr>
              <w:fldChar w:fldCharType="end"/>
            </w:r>
          </w:hyperlink>
        </w:p>
        <w:p w14:paraId="1E0BBD51" w14:textId="77777777" w:rsidR="0027578B" w:rsidRPr="0027578B" w:rsidRDefault="0027578B" w:rsidP="0027578B"/>
        <w:p w14:paraId="3333A338" w14:textId="1C9D0DE2" w:rsidR="003C456C" w:rsidRDefault="006842D6" w:rsidP="0027578B">
          <w:pPr>
            <w:pStyle w:val="TM1"/>
          </w:pPr>
          <w:hyperlink w:anchor="_Toc469316704" w:history="1">
            <w:r w:rsidR="003C456C" w:rsidRPr="0027578B">
              <w:rPr>
                <w:rStyle w:val="Lienhypertexte"/>
              </w:rPr>
              <w:t>III-Résultats du projet</w:t>
            </w:r>
            <w:r w:rsidR="003C456C" w:rsidRPr="0027578B">
              <w:rPr>
                <w:webHidden/>
              </w:rPr>
              <w:tab/>
            </w:r>
            <w:r w:rsidR="003C456C" w:rsidRPr="0027578B">
              <w:rPr>
                <w:webHidden/>
              </w:rPr>
              <w:fldChar w:fldCharType="begin"/>
            </w:r>
            <w:r w:rsidR="003C456C" w:rsidRPr="0027578B">
              <w:rPr>
                <w:webHidden/>
              </w:rPr>
              <w:instrText xml:space="preserve"> PAGEREF _Toc469316704 \h </w:instrText>
            </w:r>
            <w:r w:rsidR="003C456C" w:rsidRPr="0027578B">
              <w:rPr>
                <w:webHidden/>
              </w:rPr>
            </w:r>
            <w:r w:rsidR="003C456C" w:rsidRPr="0027578B">
              <w:rPr>
                <w:webHidden/>
              </w:rPr>
              <w:fldChar w:fldCharType="separate"/>
            </w:r>
            <w:r w:rsidR="003C456C" w:rsidRPr="0027578B">
              <w:rPr>
                <w:webHidden/>
              </w:rPr>
              <w:t>7</w:t>
            </w:r>
            <w:r w:rsidR="003C456C" w:rsidRPr="0027578B">
              <w:rPr>
                <w:webHidden/>
              </w:rPr>
              <w:fldChar w:fldCharType="end"/>
            </w:r>
          </w:hyperlink>
        </w:p>
        <w:p w14:paraId="0247F842" w14:textId="77777777" w:rsidR="0027578B" w:rsidRPr="0027578B" w:rsidRDefault="0027578B" w:rsidP="0027578B"/>
        <w:p w14:paraId="5F0964FF" w14:textId="502A4FE6" w:rsidR="003C456C" w:rsidRPr="0027578B" w:rsidRDefault="006842D6" w:rsidP="0027578B">
          <w:pPr>
            <w:pStyle w:val="TM1"/>
            <w:rPr>
              <w:sz w:val="36"/>
              <w:szCs w:val="22"/>
            </w:rPr>
          </w:pPr>
          <w:hyperlink w:anchor="_Toc469316705" w:history="1">
            <w:r w:rsidR="003C456C" w:rsidRPr="0027578B">
              <w:rPr>
                <w:rStyle w:val="Lienhypertexte"/>
              </w:rPr>
              <w:t>IV-Conclusion et bilan individuels</w:t>
            </w:r>
            <w:r w:rsidR="003C456C" w:rsidRPr="0027578B">
              <w:rPr>
                <w:webHidden/>
              </w:rPr>
              <w:tab/>
            </w:r>
            <w:r w:rsidR="003C456C" w:rsidRPr="0027578B">
              <w:rPr>
                <w:webHidden/>
              </w:rPr>
              <w:fldChar w:fldCharType="begin"/>
            </w:r>
            <w:r w:rsidR="003C456C" w:rsidRPr="0027578B">
              <w:rPr>
                <w:webHidden/>
              </w:rPr>
              <w:instrText xml:space="preserve"> PAGEREF _Toc469316705 \h </w:instrText>
            </w:r>
            <w:r w:rsidR="003C456C" w:rsidRPr="0027578B">
              <w:rPr>
                <w:webHidden/>
              </w:rPr>
            </w:r>
            <w:r w:rsidR="003C456C" w:rsidRPr="0027578B">
              <w:rPr>
                <w:webHidden/>
              </w:rPr>
              <w:fldChar w:fldCharType="separate"/>
            </w:r>
            <w:r w:rsidR="003C456C" w:rsidRPr="0027578B">
              <w:rPr>
                <w:webHidden/>
              </w:rPr>
              <w:t>8</w:t>
            </w:r>
            <w:r w:rsidR="003C456C" w:rsidRPr="0027578B">
              <w:rPr>
                <w:webHidden/>
              </w:rPr>
              <w:fldChar w:fldCharType="end"/>
            </w:r>
          </w:hyperlink>
        </w:p>
        <w:p w14:paraId="11D2C712" w14:textId="006EDD83" w:rsidR="001B19E0" w:rsidRDefault="001B19E0">
          <w:r>
            <w:rPr>
              <w:b/>
              <w:bCs/>
            </w:rPr>
            <w:fldChar w:fldCharType="end"/>
          </w:r>
        </w:p>
      </w:sdtContent>
    </w:sdt>
    <w:p w14:paraId="5E2BB5E2" w14:textId="77777777" w:rsidR="001B19E0" w:rsidRDefault="001B19E0"/>
    <w:p w14:paraId="4DED8FB8" w14:textId="77777777" w:rsidR="001B19E0" w:rsidRDefault="001B19E0">
      <w:r>
        <w:br w:type="page"/>
      </w:r>
    </w:p>
    <w:p w14:paraId="2DAF5FE9" w14:textId="25095040" w:rsidR="00DD3C9A" w:rsidRDefault="004E03D1" w:rsidP="00F82FD6">
      <w:pPr>
        <w:pStyle w:val="Citationintense"/>
      </w:pPr>
      <w:bookmarkStart w:id="0" w:name="_Toc469316697"/>
      <w:r w:rsidRPr="001B19E0">
        <w:rPr>
          <w:noProof/>
        </w:rPr>
        <w:lastRenderedPageBreak/>
        <mc:AlternateContent>
          <mc:Choice Requires="wps">
            <w:drawing>
              <wp:anchor distT="0" distB="0" distL="114300" distR="114300" simplePos="0" relativeHeight="251650560" behindDoc="0" locked="0" layoutInCell="1" allowOverlap="1" wp14:anchorId="7DF396CF" wp14:editId="04ED9085">
                <wp:simplePos x="0" y="0"/>
                <wp:positionH relativeFrom="column">
                  <wp:posOffset>4266565</wp:posOffset>
                </wp:positionH>
                <wp:positionV relativeFrom="paragraph">
                  <wp:posOffset>-217805</wp:posOffset>
                </wp:positionV>
                <wp:extent cx="2905125" cy="128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905125"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16180" w14:textId="77777777" w:rsidR="004E03D1" w:rsidRDefault="004E03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F396CF" id="Zone de texte 3" o:spid="_x0000_s1028" type="#_x0000_t202" style="position:absolute;left:0;text-align:left;margin-left:335.95pt;margin-top:-17.15pt;width:228.75pt;height:101.25pt;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" filled="f" stroked="f" strokeweight=".5pt">
                <v:textbox style="mso-fit-shape-to-text:t">
                  <w:txbxContent>
                    <w:p w14:paraId="4D216180" w14:textId="77777777" w:rsidR="004E03D1" w:rsidRDefault="004E03D1"/>
                  </w:txbxContent>
                </v:textbox>
              </v:shape>
            </w:pict>
          </mc:Fallback>
        </mc:AlternateContent>
      </w:r>
      <w:r w:rsidR="00137564">
        <w:t>ETUDE</w:t>
      </w:r>
      <w:r w:rsidR="00DD3C9A">
        <w:t xml:space="preserve"> du projet</w:t>
      </w:r>
      <w:bookmarkEnd w:id="0"/>
    </w:p>
    <w:p w14:paraId="3BFF2DDC" w14:textId="77777777" w:rsidR="00DD3C9A" w:rsidRPr="00DD3C9A" w:rsidRDefault="00DD3C9A" w:rsidP="0027578B">
      <w:pPr>
        <w:jc w:val="both"/>
      </w:pPr>
    </w:p>
    <w:p w14:paraId="4420D6BC" w14:textId="2E3EFA87" w:rsidR="0058332A" w:rsidRPr="00475563" w:rsidRDefault="00DD3C9A" w:rsidP="0027578B">
      <w:pPr>
        <w:tabs>
          <w:tab w:val="left" w:pos="2340"/>
        </w:tabs>
        <w:jc w:val="both"/>
        <w:rPr>
          <w:rFonts w:cstheme="majorHAnsi"/>
          <w:color w:val="17365D" w:themeColor="text2" w:themeShade="BF"/>
          <w:sz w:val="28"/>
        </w:rPr>
      </w:pPr>
      <w:r w:rsidRPr="00475563">
        <w:rPr>
          <w:rFonts w:cstheme="majorHAnsi"/>
          <w:color w:val="17365D" w:themeColor="text2" w:themeShade="BF"/>
          <w:sz w:val="28"/>
        </w:rPr>
        <w:t>Pour ce projet, nous avons formé un groupe de projet composé de Rémy Van-Camp, Arnaud Rigaut, Alexandre Lecomte et de Jean Clément Podevin.</w:t>
      </w:r>
    </w:p>
    <w:p w14:paraId="3ADAD0CD" w14:textId="77777777" w:rsidR="00DD3C9A" w:rsidRPr="00475563" w:rsidRDefault="00DD3C9A" w:rsidP="0027578B">
      <w:pPr>
        <w:tabs>
          <w:tab w:val="left" w:pos="2340"/>
        </w:tabs>
        <w:jc w:val="both"/>
        <w:rPr>
          <w:rFonts w:ascii="Consolas" w:hAnsi="Consolas" w:cstheme="majorHAnsi"/>
          <w:color w:val="17365D" w:themeColor="text2" w:themeShade="BF"/>
          <w:sz w:val="28"/>
        </w:rPr>
      </w:pPr>
      <w:r w:rsidRPr="00475563">
        <w:rPr>
          <w:rFonts w:ascii="Consolas" w:hAnsi="Consolas" w:cstheme="majorHAnsi"/>
          <w:color w:val="17365D" w:themeColor="text2" w:themeShade="BF"/>
          <w:sz w:val="28"/>
        </w:rPr>
        <w:tab/>
      </w:r>
    </w:p>
    <w:p w14:paraId="77890E87" w14:textId="77777777" w:rsidR="00DD3C9A" w:rsidRPr="00475563" w:rsidRDefault="00DD3C9A" w:rsidP="0027578B">
      <w:pPr>
        <w:tabs>
          <w:tab w:val="left" w:pos="2340"/>
        </w:tabs>
        <w:jc w:val="both"/>
        <w:rPr>
          <w:rFonts w:ascii="Consolas" w:hAnsi="Consolas" w:cstheme="majorHAnsi"/>
          <w:color w:val="17365D" w:themeColor="text2" w:themeShade="BF"/>
          <w:sz w:val="28"/>
        </w:rPr>
      </w:pPr>
    </w:p>
    <w:p w14:paraId="5FFF4AE0" w14:textId="0395EA08" w:rsidR="00DD3C9A" w:rsidRDefault="00137564" w:rsidP="0027578B">
      <w:pPr>
        <w:pStyle w:val="Titre2"/>
        <w:jc w:val="both"/>
        <w:rPr>
          <w:rFonts w:ascii="Consolas" w:hAnsi="Consolas" w:cstheme="majorHAnsi"/>
          <w:color w:val="76923C" w:themeColor="accent3" w:themeShade="BF"/>
          <w:sz w:val="40"/>
        </w:rPr>
      </w:pPr>
      <w:bookmarkStart w:id="1" w:name="_Toc469316698"/>
      <w:r w:rsidRPr="00475563">
        <w:rPr>
          <w:rFonts w:ascii="Consolas" w:hAnsi="Consolas" w:cstheme="majorHAnsi"/>
          <w:color w:val="76923C" w:themeColor="accent3" w:themeShade="BF"/>
          <w:sz w:val="40"/>
        </w:rPr>
        <w:t>A / Présentation du projet</w:t>
      </w:r>
      <w:bookmarkEnd w:id="1"/>
    </w:p>
    <w:p w14:paraId="3A635DC3" w14:textId="77777777" w:rsidR="0027578B" w:rsidRPr="0027578B" w:rsidRDefault="0027578B" w:rsidP="0027578B"/>
    <w:p w14:paraId="5FE85AB3" w14:textId="45FC5D7F" w:rsidR="00DD3C9A" w:rsidRPr="00475563" w:rsidRDefault="00DD3C9A"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Durant ce projet, nous nous sommes répartis les tâches afin de </w:t>
      </w:r>
      <w:r w:rsidR="002724D3" w:rsidRPr="00475563">
        <w:rPr>
          <w:rFonts w:cstheme="majorHAnsi"/>
          <w:color w:val="17365D" w:themeColor="text2" w:themeShade="BF"/>
          <w:sz w:val="28"/>
          <w:szCs w:val="28"/>
        </w:rPr>
        <w:t>répondre à</w:t>
      </w:r>
      <w:r w:rsidRPr="00475563">
        <w:rPr>
          <w:rFonts w:cstheme="majorHAnsi"/>
          <w:color w:val="17365D" w:themeColor="text2" w:themeShade="BF"/>
          <w:sz w:val="28"/>
          <w:szCs w:val="28"/>
        </w:rPr>
        <w:t xml:space="preserve"> l’appel d’offre, et de réaliser ce qui </w:t>
      </w:r>
      <w:r w:rsidR="002724D3" w:rsidRPr="00475563">
        <w:rPr>
          <w:rFonts w:cstheme="majorHAnsi"/>
          <w:color w:val="17365D" w:themeColor="text2" w:themeShade="BF"/>
          <w:sz w:val="28"/>
          <w:szCs w:val="28"/>
        </w:rPr>
        <w:t>nous été</w:t>
      </w:r>
      <w:r w:rsidRPr="00475563">
        <w:rPr>
          <w:rFonts w:cstheme="majorHAnsi"/>
          <w:color w:val="17365D" w:themeColor="text2" w:themeShade="BF"/>
          <w:sz w:val="28"/>
          <w:szCs w:val="28"/>
        </w:rPr>
        <w:t xml:space="preserve"> demandé.</w:t>
      </w:r>
    </w:p>
    <w:p w14:paraId="6FEC715F" w14:textId="77777777" w:rsidR="00DD3C9A" w:rsidRPr="00475563" w:rsidRDefault="00DD3C9A" w:rsidP="0027578B">
      <w:pPr>
        <w:tabs>
          <w:tab w:val="left" w:pos="2340"/>
        </w:tabs>
        <w:jc w:val="both"/>
        <w:rPr>
          <w:rFonts w:cstheme="majorHAnsi"/>
          <w:color w:val="17365D" w:themeColor="text2" w:themeShade="BF"/>
          <w:sz w:val="28"/>
          <w:szCs w:val="28"/>
        </w:rPr>
      </w:pPr>
    </w:p>
    <w:p w14:paraId="5CC63C60" w14:textId="54A27A5E" w:rsidR="00DD3C9A" w:rsidRPr="00475563" w:rsidRDefault="00DD3C9A"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Pendant cette demi-semaine nous avons conçus 3 screensaver :</w:t>
      </w:r>
    </w:p>
    <w:p w14:paraId="3C071A3F" w14:textId="77777777" w:rsidR="00DD3C9A" w:rsidRPr="00475563" w:rsidRDefault="00DD3C9A"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-statique</w:t>
      </w:r>
    </w:p>
    <w:p w14:paraId="7786C7E3" w14:textId="77777777" w:rsidR="00DD3C9A" w:rsidRPr="00475563" w:rsidRDefault="00DD3C9A"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-interactif</w:t>
      </w:r>
    </w:p>
    <w:p w14:paraId="08AF49FA" w14:textId="24B0E790" w:rsidR="00DD3C9A" w:rsidRPr="00475563" w:rsidRDefault="00DD3C9A"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ab/>
        <w:t>-dynamique</w:t>
      </w:r>
    </w:p>
    <w:p w14:paraId="31B05658" w14:textId="54ED33B0" w:rsidR="002724D3" w:rsidRPr="00475563" w:rsidRDefault="002724D3" w:rsidP="0027578B">
      <w:pPr>
        <w:tabs>
          <w:tab w:val="left" w:pos="2340"/>
        </w:tabs>
        <w:jc w:val="both"/>
        <w:rPr>
          <w:rFonts w:cstheme="majorHAnsi"/>
          <w:color w:val="17365D" w:themeColor="text2" w:themeShade="BF"/>
          <w:sz w:val="28"/>
          <w:szCs w:val="28"/>
        </w:rPr>
      </w:pPr>
    </w:p>
    <w:p w14:paraId="2AE4D499" w14:textId="5582A6F1" w:rsidR="002724D3" w:rsidRPr="00475563" w:rsidRDefault="002724D3"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statique</w:t>
      </w:r>
      <w:r w:rsidRPr="00475563">
        <w:rPr>
          <w:rFonts w:cstheme="majorHAnsi"/>
          <w:color w:val="17365D" w:themeColor="text2" w:themeShade="BF"/>
          <w:sz w:val="28"/>
          <w:szCs w:val="28"/>
        </w:rPr>
        <w:t xml:space="preserve"> est défini par une image choisit aléatoirement, celle-ci s’affichera centrée sur l’écran, l’image ne défilera pas et comme son nom l’indique restera statique.</w:t>
      </w:r>
    </w:p>
    <w:p w14:paraId="743100F5" w14:textId="16FEAFF1" w:rsidR="002724D3" w:rsidRPr="00475563" w:rsidRDefault="002724D3" w:rsidP="0027578B">
      <w:pPr>
        <w:tabs>
          <w:tab w:val="left" w:pos="2340"/>
        </w:tabs>
        <w:jc w:val="both"/>
        <w:rPr>
          <w:rFonts w:cstheme="majorHAnsi"/>
          <w:color w:val="17365D" w:themeColor="text2" w:themeShade="BF"/>
          <w:sz w:val="28"/>
          <w:szCs w:val="28"/>
        </w:rPr>
      </w:pPr>
    </w:p>
    <w:p w14:paraId="43B06A9F" w14:textId="3E09FFE0" w:rsidR="002724D3" w:rsidRPr="00475563" w:rsidRDefault="002724D3"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Les images sont en </w:t>
      </w:r>
      <w:r w:rsidR="009F0C65" w:rsidRPr="00475563">
        <w:rPr>
          <w:rFonts w:cstheme="majorHAnsi"/>
          <w:color w:val="17365D" w:themeColor="text2" w:themeShade="BF"/>
          <w:sz w:val="28"/>
          <w:szCs w:val="28"/>
        </w:rPr>
        <w:t>formats. PBM,</w:t>
      </w:r>
      <w:r w:rsidRPr="00475563">
        <w:rPr>
          <w:rFonts w:cstheme="majorHAnsi"/>
          <w:color w:val="17365D" w:themeColor="text2" w:themeShade="BF"/>
          <w:sz w:val="28"/>
          <w:szCs w:val="28"/>
        </w:rPr>
        <w:t xml:space="preserve"> ce sont </w:t>
      </w:r>
      <w:r w:rsidR="009F0C65" w:rsidRPr="00475563">
        <w:rPr>
          <w:rFonts w:cstheme="majorHAnsi"/>
          <w:color w:val="17365D" w:themeColor="text2" w:themeShade="BF"/>
          <w:sz w:val="28"/>
          <w:szCs w:val="28"/>
        </w:rPr>
        <w:t>des fichiers</w:t>
      </w:r>
      <w:r w:rsidRPr="00475563">
        <w:rPr>
          <w:rFonts w:cstheme="majorHAnsi"/>
          <w:color w:val="17365D" w:themeColor="text2" w:themeShade="BF"/>
          <w:sz w:val="28"/>
          <w:szCs w:val="28"/>
        </w:rPr>
        <w:t xml:space="preserve"> </w:t>
      </w:r>
      <w:r w:rsidR="00F145BE" w:rsidRPr="00475563">
        <w:rPr>
          <w:rFonts w:cstheme="majorHAnsi"/>
          <w:color w:val="17365D" w:themeColor="text2" w:themeShade="BF"/>
          <w:sz w:val="28"/>
          <w:szCs w:val="28"/>
        </w:rPr>
        <w:t>caractérisé</w:t>
      </w:r>
      <w:r w:rsidRPr="00475563">
        <w:rPr>
          <w:rFonts w:cstheme="majorHAnsi"/>
          <w:color w:val="17365D" w:themeColor="text2" w:themeShade="BF"/>
          <w:sz w:val="28"/>
          <w:szCs w:val="28"/>
        </w:rPr>
        <w:t xml:space="preserve"> par un nombre magique qui indique </w:t>
      </w:r>
      <w:r w:rsidR="009F0C65" w:rsidRPr="00475563">
        <w:rPr>
          <w:rFonts w:cstheme="majorHAnsi"/>
          <w:color w:val="17365D" w:themeColor="text2" w:themeShade="BF"/>
          <w:sz w:val="28"/>
          <w:szCs w:val="28"/>
        </w:rPr>
        <w:t>leur particularité.</w:t>
      </w:r>
    </w:p>
    <w:p w14:paraId="1376330D" w14:textId="5B7E26A1" w:rsidR="009F0C65" w:rsidRPr="00475563" w:rsidRDefault="009F0C65"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Ici le nombre magique est P1, il s’agit donc d’un fichier. Pbm ASCII.</w:t>
      </w:r>
    </w:p>
    <w:p w14:paraId="0CCF3326" w14:textId="03E9E6BD" w:rsidR="002724D3" w:rsidRPr="00475563" w:rsidRDefault="002724D3" w:rsidP="0027578B">
      <w:pPr>
        <w:tabs>
          <w:tab w:val="left" w:pos="2340"/>
        </w:tabs>
        <w:jc w:val="both"/>
        <w:rPr>
          <w:rFonts w:cstheme="majorHAnsi"/>
          <w:color w:val="17365D" w:themeColor="text2" w:themeShade="BF"/>
          <w:sz w:val="28"/>
          <w:szCs w:val="28"/>
        </w:rPr>
      </w:pPr>
    </w:p>
    <w:p w14:paraId="3F45A166" w14:textId="77777777" w:rsidR="002724D3" w:rsidRPr="00475563" w:rsidRDefault="002724D3" w:rsidP="0027578B">
      <w:pPr>
        <w:tabs>
          <w:tab w:val="left" w:pos="2340"/>
        </w:tabs>
        <w:jc w:val="both"/>
        <w:rPr>
          <w:rFonts w:cstheme="majorHAnsi"/>
          <w:color w:val="002060"/>
          <w:sz w:val="28"/>
          <w:szCs w:val="28"/>
        </w:rPr>
      </w:pPr>
    </w:p>
    <w:p w14:paraId="67B2BCFE" w14:textId="3649B59E" w:rsidR="002724D3" w:rsidRPr="00475563" w:rsidRDefault="009F0C65"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interactif</w:t>
      </w:r>
      <w:r w:rsidRPr="00475563">
        <w:rPr>
          <w:rFonts w:cstheme="majorHAnsi"/>
          <w:color w:val="17365D" w:themeColor="text2" w:themeShade="BF"/>
          <w:sz w:val="28"/>
          <w:szCs w:val="28"/>
        </w:rPr>
        <w:t> est un screen qui se met à jour cependant, il y est attendu une action de la part de l’utilisateur.</w:t>
      </w:r>
    </w:p>
    <w:p w14:paraId="0D2A3352" w14:textId="677C76CF" w:rsidR="009F0C65" w:rsidRPr="00475563" w:rsidRDefault="009F0C65"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Dans notre </w:t>
      </w:r>
      <w:r w:rsidR="00844E51" w:rsidRPr="00475563">
        <w:rPr>
          <w:rFonts w:cstheme="majorHAnsi"/>
          <w:color w:val="17365D" w:themeColor="text2" w:themeShade="BF"/>
          <w:sz w:val="28"/>
          <w:szCs w:val="28"/>
        </w:rPr>
        <w:t>cas,</w:t>
      </w:r>
      <w:r w:rsidRPr="00475563">
        <w:rPr>
          <w:rFonts w:cstheme="majorHAnsi"/>
          <w:color w:val="17365D" w:themeColor="text2" w:themeShade="BF"/>
          <w:sz w:val="28"/>
          <w:szCs w:val="28"/>
        </w:rPr>
        <w:t xml:space="preserve"> nous de</w:t>
      </w:r>
      <w:r w:rsidR="00844E51" w:rsidRPr="00475563">
        <w:rPr>
          <w:rFonts w:cstheme="majorHAnsi"/>
          <w:color w:val="17365D" w:themeColor="text2" w:themeShade="BF"/>
          <w:sz w:val="28"/>
          <w:szCs w:val="28"/>
        </w:rPr>
        <w:t>vons faire mouvoir un avion dans la console.</w:t>
      </w:r>
    </w:p>
    <w:p w14:paraId="4796B677" w14:textId="1368F927" w:rsidR="009F0C65" w:rsidRPr="00475563" w:rsidRDefault="00844E51"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Celui-ci bougera en pressant l’une des touches directionnelles puis de presser entrer.</w:t>
      </w:r>
    </w:p>
    <w:p w14:paraId="3D2B01EB" w14:textId="35F5696A" w:rsidR="00844E51" w:rsidRPr="00475563" w:rsidRDefault="00844E51" w:rsidP="0027578B">
      <w:pPr>
        <w:tabs>
          <w:tab w:val="left" w:pos="2340"/>
        </w:tabs>
        <w:jc w:val="both"/>
        <w:rPr>
          <w:rFonts w:ascii="Consolas" w:hAnsi="Consolas" w:cstheme="majorHAnsi"/>
          <w:color w:val="17365D" w:themeColor="text2" w:themeShade="BF"/>
          <w:sz w:val="28"/>
          <w:szCs w:val="28"/>
        </w:rPr>
      </w:pPr>
    </w:p>
    <w:p w14:paraId="28735EE8" w14:textId="76ABF76F" w:rsidR="00383407" w:rsidRPr="00475563" w:rsidRDefault="00844E51"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Le mode </w:t>
      </w:r>
      <w:r w:rsidRPr="00475563">
        <w:rPr>
          <w:rFonts w:cstheme="majorHAnsi"/>
          <w:b/>
          <w:color w:val="17365D" w:themeColor="text2" w:themeShade="BF"/>
          <w:sz w:val="28"/>
          <w:szCs w:val="28"/>
        </w:rPr>
        <w:t xml:space="preserve">dynamique </w:t>
      </w:r>
      <w:r w:rsidRPr="00475563">
        <w:rPr>
          <w:rFonts w:cstheme="majorHAnsi"/>
          <w:color w:val="17365D" w:themeColor="text2" w:themeShade="BF"/>
          <w:sz w:val="28"/>
          <w:szCs w:val="28"/>
        </w:rPr>
        <w:t>lui devra se mettre à jour automatiquement à un intervalle de temps régulier</w:t>
      </w:r>
      <w:r w:rsidR="00383407" w:rsidRPr="00475563">
        <w:rPr>
          <w:rFonts w:cstheme="majorHAnsi"/>
          <w:color w:val="17365D" w:themeColor="text2" w:themeShade="BF"/>
          <w:sz w:val="28"/>
          <w:szCs w:val="28"/>
        </w:rPr>
        <w:t>. Pour nous nous devons coder une horloge qui va se mettre à jour tous les N secondes (par exemple 5s).</w:t>
      </w:r>
    </w:p>
    <w:p w14:paraId="475D97A6" w14:textId="6C8FA361" w:rsidR="009F0C65" w:rsidRPr="00475563" w:rsidRDefault="009F0C65" w:rsidP="0027578B">
      <w:pPr>
        <w:tabs>
          <w:tab w:val="left" w:pos="2340"/>
        </w:tabs>
        <w:jc w:val="both"/>
        <w:rPr>
          <w:rFonts w:cstheme="majorHAnsi"/>
          <w:color w:val="17365D" w:themeColor="text2" w:themeShade="BF"/>
          <w:sz w:val="28"/>
          <w:szCs w:val="28"/>
        </w:rPr>
      </w:pPr>
    </w:p>
    <w:p w14:paraId="47B5AEB2" w14:textId="45B5E087" w:rsidR="00DD3C9A" w:rsidRPr="00475563" w:rsidRDefault="00401E41"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Ces 3 modes cités ci-dessus ont </w:t>
      </w:r>
      <w:r w:rsidR="002724D3" w:rsidRPr="00475563">
        <w:rPr>
          <w:rFonts w:cstheme="majorHAnsi"/>
          <w:color w:val="17365D" w:themeColor="text2" w:themeShade="BF"/>
          <w:sz w:val="28"/>
          <w:szCs w:val="28"/>
        </w:rPr>
        <w:t>dû</w:t>
      </w:r>
      <w:r w:rsidR="006976A6" w:rsidRPr="00475563">
        <w:rPr>
          <w:rFonts w:cstheme="majorHAnsi"/>
          <w:color w:val="17365D" w:themeColor="text2" w:themeShade="BF"/>
          <w:sz w:val="28"/>
          <w:szCs w:val="28"/>
        </w:rPr>
        <w:t xml:space="preserve"> être lancé par un la</w:t>
      </w:r>
      <w:r w:rsidRPr="00475563">
        <w:rPr>
          <w:rFonts w:cstheme="majorHAnsi"/>
          <w:color w:val="17365D" w:themeColor="text2" w:themeShade="BF"/>
          <w:sz w:val="28"/>
          <w:szCs w:val="28"/>
        </w:rPr>
        <w:t>uncher nommé exiasaver</w:t>
      </w:r>
      <w:r w:rsidR="00137564" w:rsidRPr="00475563">
        <w:rPr>
          <w:rFonts w:cstheme="majorHAnsi"/>
          <w:color w:val="17365D" w:themeColor="text2" w:themeShade="BF"/>
          <w:sz w:val="28"/>
          <w:szCs w:val="28"/>
        </w:rPr>
        <w:t>.</w:t>
      </w:r>
    </w:p>
    <w:p w14:paraId="1FFBC951" w14:textId="77777777" w:rsidR="00137564" w:rsidRPr="00475563" w:rsidRDefault="00137564" w:rsidP="0027578B">
      <w:pPr>
        <w:tabs>
          <w:tab w:val="left" w:pos="2340"/>
        </w:tabs>
        <w:jc w:val="both"/>
        <w:rPr>
          <w:rFonts w:cstheme="majorHAnsi"/>
          <w:color w:val="17365D" w:themeColor="text2" w:themeShade="BF"/>
          <w:sz w:val="28"/>
          <w:szCs w:val="28"/>
        </w:rPr>
      </w:pPr>
    </w:p>
    <w:p w14:paraId="1EEE8677" w14:textId="2BCE0627" w:rsidR="00137564" w:rsidRPr="00475563" w:rsidRDefault="00137564"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Ce launcher consiste a lancé aléatoirement l’un des 3 saver.</w:t>
      </w:r>
    </w:p>
    <w:p w14:paraId="3FA944CB" w14:textId="77777777" w:rsidR="00137564" w:rsidRPr="00475563" w:rsidRDefault="00137564" w:rsidP="0027578B">
      <w:pPr>
        <w:tabs>
          <w:tab w:val="left" w:pos="2340"/>
        </w:tabs>
        <w:jc w:val="both"/>
        <w:rPr>
          <w:rFonts w:cstheme="majorHAnsi"/>
          <w:color w:val="17365D" w:themeColor="text2" w:themeShade="BF"/>
          <w:sz w:val="28"/>
          <w:szCs w:val="28"/>
        </w:rPr>
      </w:pPr>
    </w:p>
    <w:p w14:paraId="5BC0F71C" w14:textId="47CC44B8" w:rsidR="00137564" w:rsidRPr="00475563" w:rsidRDefault="00137564"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En parallèle le saver lancé sera enregistré dans l’historique avec comme détail l’heure et la date à laquelle il y a était lancé, le nombre de fois où il a été lancé.</w:t>
      </w:r>
    </w:p>
    <w:p w14:paraId="3CD5B031" w14:textId="7689BFF5" w:rsidR="00C05E98" w:rsidRPr="00475563" w:rsidRDefault="00C05E98" w:rsidP="0027578B">
      <w:pPr>
        <w:tabs>
          <w:tab w:val="left" w:pos="2340"/>
        </w:tabs>
        <w:jc w:val="both"/>
        <w:rPr>
          <w:rFonts w:cstheme="majorHAnsi"/>
          <w:color w:val="17365D" w:themeColor="text2" w:themeShade="BF"/>
          <w:sz w:val="28"/>
          <w:szCs w:val="28"/>
        </w:rPr>
      </w:pPr>
    </w:p>
    <w:p w14:paraId="1D961A49" w14:textId="46C4A957" w:rsidR="009527A3" w:rsidRPr="00475563" w:rsidRDefault="002724D3"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 xml:space="preserve">En ce qui concerne les saver </w:t>
      </w:r>
    </w:p>
    <w:p w14:paraId="127A9174" w14:textId="032ACB89" w:rsidR="009527A3" w:rsidRPr="00475563" w:rsidRDefault="009527A3" w:rsidP="0027578B">
      <w:pPr>
        <w:tabs>
          <w:tab w:val="left" w:pos="2340"/>
        </w:tabs>
        <w:jc w:val="both"/>
        <w:rPr>
          <w:rFonts w:cstheme="majorHAnsi"/>
          <w:color w:val="17365D" w:themeColor="text2" w:themeShade="BF"/>
          <w:sz w:val="28"/>
          <w:szCs w:val="28"/>
        </w:rPr>
      </w:pPr>
    </w:p>
    <w:p w14:paraId="1BCF09AF" w14:textId="39D5FDDA" w:rsidR="009527A3" w:rsidRPr="00475563" w:rsidRDefault="009527A3" w:rsidP="0027578B">
      <w:pPr>
        <w:tabs>
          <w:tab w:val="left" w:pos="2340"/>
        </w:tabs>
        <w:jc w:val="both"/>
        <w:rPr>
          <w:rFonts w:cstheme="majorHAnsi"/>
          <w:color w:val="17365D" w:themeColor="text2" w:themeShade="BF"/>
          <w:sz w:val="28"/>
          <w:szCs w:val="28"/>
        </w:rPr>
      </w:pPr>
      <w:r w:rsidRPr="00475563">
        <w:rPr>
          <w:rFonts w:cstheme="majorHAnsi"/>
          <w:color w:val="17365D" w:themeColor="text2" w:themeShade="BF"/>
          <w:sz w:val="28"/>
          <w:szCs w:val="28"/>
        </w:rPr>
        <w:t>Pour finir nous avons dû réaliser plusieurs tâches parallèles pour avancer dans le projet et concevoir celui-ci dans le temps imparti.</w:t>
      </w:r>
    </w:p>
    <w:p w14:paraId="6CD50E9B" w14:textId="77777777" w:rsidR="00C05E98" w:rsidRPr="00475563" w:rsidRDefault="00C05E98" w:rsidP="0027578B">
      <w:pPr>
        <w:pStyle w:val="Titre2"/>
        <w:jc w:val="both"/>
        <w:rPr>
          <w:rFonts w:ascii="Consolas" w:hAnsi="Consolas" w:cstheme="majorHAnsi"/>
          <w:color w:val="17365D" w:themeColor="text2" w:themeShade="BF"/>
          <w:sz w:val="28"/>
        </w:rPr>
      </w:pPr>
    </w:p>
    <w:p w14:paraId="449E4319" w14:textId="59B64080" w:rsidR="00C05E98" w:rsidRPr="00475563" w:rsidRDefault="00C05E98" w:rsidP="0027578B">
      <w:pPr>
        <w:pStyle w:val="Titre2"/>
        <w:jc w:val="both"/>
        <w:rPr>
          <w:rFonts w:ascii="Consolas" w:hAnsi="Consolas" w:cstheme="majorHAnsi"/>
          <w:color w:val="76923C" w:themeColor="accent3" w:themeShade="BF"/>
          <w:sz w:val="40"/>
        </w:rPr>
      </w:pPr>
      <w:bookmarkStart w:id="2" w:name="_Toc469316699"/>
      <w:r w:rsidRPr="00475563">
        <w:rPr>
          <w:rFonts w:ascii="Consolas" w:hAnsi="Consolas" w:cstheme="majorHAnsi"/>
          <w:color w:val="76923C" w:themeColor="accent3" w:themeShade="BF"/>
          <w:sz w:val="40"/>
        </w:rPr>
        <w:t>B / Contrainte</w:t>
      </w:r>
      <w:r w:rsidR="009527A3" w:rsidRPr="00475563">
        <w:rPr>
          <w:rFonts w:ascii="Consolas" w:hAnsi="Consolas" w:cstheme="majorHAnsi"/>
          <w:color w:val="76923C" w:themeColor="accent3" w:themeShade="BF"/>
          <w:sz w:val="40"/>
        </w:rPr>
        <w:t>s</w:t>
      </w:r>
      <w:bookmarkEnd w:id="2"/>
    </w:p>
    <w:p w14:paraId="46A8C197" w14:textId="77777777" w:rsidR="00C05E98" w:rsidRPr="00475563" w:rsidRDefault="00C05E98" w:rsidP="0027578B">
      <w:pPr>
        <w:tabs>
          <w:tab w:val="left" w:pos="2340"/>
        </w:tabs>
        <w:jc w:val="both"/>
        <w:rPr>
          <w:rFonts w:ascii="Consolas" w:hAnsi="Consolas" w:cstheme="majorHAnsi"/>
          <w:color w:val="76923C" w:themeColor="accent3" w:themeShade="BF"/>
          <w:sz w:val="40"/>
        </w:rPr>
      </w:pPr>
    </w:p>
    <w:p w14:paraId="53179C0A" w14:textId="62654BE4" w:rsidR="00C05E98" w:rsidRPr="00475563" w:rsidRDefault="00C05E98" w:rsidP="0027578B">
      <w:pPr>
        <w:tabs>
          <w:tab w:val="left" w:pos="2340"/>
        </w:tabs>
        <w:jc w:val="both"/>
        <w:rPr>
          <w:rFonts w:cstheme="majorHAnsi"/>
          <w:color w:val="002060"/>
          <w:sz w:val="28"/>
        </w:rPr>
      </w:pPr>
      <w:r w:rsidRPr="00475563">
        <w:rPr>
          <w:rFonts w:cstheme="majorHAnsi"/>
          <w:color w:val="002060"/>
          <w:sz w:val="28"/>
        </w:rPr>
        <w:t xml:space="preserve">Dans notre appel d’offre, il y avait </w:t>
      </w:r>
      <w:r w:rsidR="009527A3" w:rsidRPr="00475563">
        <w:rPr>
          <w:rFonts w:cstheme="majorHAnsi"/>
          <w:color w:val="002060"/>
          <w:sz w:val="28"/>
        </w:rPr>
        <w:t>différentes contraintes</w:t>
      </w:r>
      <w:r w:rsidRPr="00475563">
        <w:rPr>
          <w:rFonts w:cstheme="majorHAnsi"/>
          <w:color w:val="002060"/>
          <w:sz w:val="28"/>
        </w:rPr>
        <w:t xml:space="preserve"> pour chaque saver.</w:t>
      </w:r>
    </w:p>
    <w:p w14:paraId="05707AE3" w14:textId="1CC7A727" w:rsidR="00383407" w:rsidRPr="00475563" w:rsidRDefault="00383407" w:rsidP="0027578B">
      <w:pPr>
        <w:tabs>
          <w:tab w:val="left" w:pos="2340"/>
        </w:tabs>
        <w:jc w:val="both"/>
        <w:rPr>
          <w:rFonts w:cstheme="majorHAnsi"/>
          <w:color w:val="002060"/>
          <w:sz w:val="28"/>
        </w:rPr>
      </w:pPr>
    </w:p>
    <w:p w14:paraId="32644C26" w14:textId="7764267F" w:rsidR="00383407" w:rsidRPr="00475563" w:rsidRDefault="00383407" w:rsidP="0027578B">
      <w:pPr>
        <w:tabs>
          <w:tab w:val="left" w:pos="2340"/>
        </w:tabs>
        <w:jc w:val="both"/>
        <w:rPr>
          <w:rFonts w:cstheme="majorHAnsi"/>
          <w:color w:val="002060"/>
          <w:sz w:val="28"/>
        </w:rPr>
      </w:pPr>
      <w:r w:rsidRPr="00475563">
        <w:rPr>
          <w:rFonts w:cstheme="majorHAnsi"/>
          <w:color w:val="002060"/>
          <w:sz w:val="28"/>
        </w:rPr>
        <w:t xml:space="preserve">En ce qui concerne le saver statique l’image doit être </w:t>
      </w:r>
      <w:r w:rsidR="00F145BE" w:rsidRPr="00475563">
        <w:rPr>
          <w:rFonts w:cstheme="majorHAnsi"/>
          <w:color w:val="002060"/>
          <w:sz w:val="28"/>
        </w:rPr>
        <w:t>centrée</w:t>
      </w:r>
      <w:r w:rsidRPr="00475563">
        <w:rPr>
          <w:rFonts w:cstheme="majorHAnsi"/>
          <w:color w:val="002060"/>
          <w:sz w:val="28"/>
        </w:rPr>
        <w:t xml:space="preserve"> sur la taille de la console.</w:t>
      </w:r>
    </w:p>
    <w:p w14:paraId="637216B5" w14:textId="531C87EC" w:rsidR="00383407" w:rsidRPr="00475563" w:rsidRDefault="00383407" w:rsidP="0027578B">
      <w:pPr>
        <w:tabs>
          <w:tab w:val="left" w:pos="2340"/>
        </w:tabs>
        <w:jc w:val="both"/>
        <w:rPr>
          <w:rFonts w:cstheme="majorHAnsi"/>
          <w:color w:val="002060"/>
          <w:sz w:val="28"/>
        </w:rPr>
      </w:pPr>
      <w:r w:rsidRPr="00475563">
        <w:rPr>
          <w:rFonts w:cstheme="majorHAnsi"/>
          <w:color w:val="002060"/>
          <w:sz w:val="28"/>
        </w:rPr>
        <w:t xml:space="preserve">Le format du fichier doit être </w:t>
      </w:r>
      <w:r w:rsidR="007F2D0B" w:rsidRPr="00475563">
        <w:rPr>
          <w:rFonts w:cstheme="majorHAnsi"/>
          <w:color w:val="002060"/>
          <w:sz w:val="28"/>
        </w:rPr>
        <w:t>en. PBM</w:t>
      </w:r>
      <w:r w:rsidRPr="00475563">
        <w:rPr>
          <w:rFonts w:cstheme="majorHAnsi"/>
          <w:color w:val="002060"/>
          <w:sz w:val="28"/>
        </w:rPr>
        <w:t xml:space="preserve"> </w:t>
      </w:r>
    </w:p>
    <w:p w14:paraId="329A03F6" w14:textId="13FAB712" w:rsidR="00C05E98" w:rsidRPr="00475563" w:rsidRDefault="006976A6" w:rsidP="0027578B">
      <w:pPr>
        <w:tabs>
          <w:tab w:val="left" w:pos="2340"/>
        </w:tabs>
        <w:jc w:val="both"/>
        <w:rPr>
          <w:rFonts w:cstheme="majorHAnsi"/>
          <w:color w:val="002060"/>
          <w:sz w:val="28"/>
        </w:rPr>
      </w:pPr>
      <w:r w:rsidRPr="00475563">
        <w:rPr>
          <w:rFonts w:cstheme="majorHAnsi"/>
          <w:color w:val="002060"/>
          <w:sz w:val="28"/>
        </w:rPr>
        <w:t>Pour finir lorsqu’on clique sur n’importe quelle touche du clavier, l’écran de veille se débloque et rend la main au Shell, sinon il reste affiché.</w:t>
      </w:r>
    </w:p>
    <w:p w14:paraId="12B298C6" w14:textId="689BA318" w:rsidR="006976A6" w:rsidRPr="00475563" w:rsidRDefault="006976A6" w:rsidP="0027578B">
      <w:pPr>
        <w:tabs>
          <w:tab w:val="left" w:pos="2340"/>
        </w:tabs>
        <w:jc w:val="both"/>
        <w:rPr>
          <w:rFonts w:cstheme="majorHAnsi"/>
          <w:color w:val="002060"/>
          <w:sz w:val="28"/>
        </w:rPr>
      </w:pPr>
    </w:p>
    <w:p w14:paraId="18FE7248" w14:textId="77777777" w:rsidR="00E85D13" w:rsidRPr="00475563" w:rsidRDefault="00E85D13" w:rsidP="0027578B">
      <w:pPr>
        <w:tabs>
          <w:tab w:val="left" w:pos="2340"/>
        </w:tabs>
        <w:jc w:val="both"/>
        <w:rPr>
          <w:rFonts w:cstheme="majorHAnsi"/>
          <w:color w:val="002060"/>
          <w:sz w:val="28"/>
        </w:rPr>
      </w:pPr>
    </w:p>
    <w:p w14:paraId="35CCAE47" w14:textId="05F4BCDF" w:rsidR="006976A6" w:rsidRPr="00475563" w:rsidRDefault="006976A6" w:rsidP="0027578B">
      <w:pPr>
        <w:tabs>
          <w:tab w:val="left" w:pos="2340"/>
        </w:tabs>
        <w:jc w:val="both"/>
        <w:rPr>
          <w:rFonts w:cstheme="majorHAnsi"/>
          <w:color w:val="002060"/>
          <w:sz w:val="28"/>
        </w:rPr>
      </w:pPr>
      <w:r w:rsidRPr="00475563">
        <w:rPr>
          <w:rFonts w:cstheme="majorHAnsi"/>
          <w:color w:val="002060"/>
          <w:sz w:val="28"/>
        </w:rPr>
        <w:t xml:space="preserve">Pour l’interactif, notre avion doit se déplacer dans un ‘’espace aérien ‘’ </w:t>
      </w:r>
    </w:p>
    <w:p w14:paraId="351C6615" w14:textId="3E3D33DA" w:rsidR="006976A6" w:rsidRPr="00475563" w:rsidRDefault="006976A6" w:rsidP="0027578B">
      <w:pPr>
        <w:tabs>
          <w:tab w:val="left" w:pos="2340"/>
        </w:tabs>
        <w:jc w:val="both"/>
        <w:rPr>
          <w:rFonts w:cstheme="majorHAnsi"/>
          <w:color w:val="002060"/>
          <w:sz w:val="28"/>
        </w:rPr>
      </w:pPr>
      <w:r w:rsidRPr="00475563">
        <w:rPr>
          <w:rFonts w:cstheme="majorHAnsi"/>
          <w:color w:val="002060"/>
          <w:sz w:val="28"/>
        </w:rPr>
        <w:t xml:space="preserve">, du fait quand il arrive </w:t>
      </w:r>
      <w:r w:rsidR="00F145BE" w:rsidRPr="00475563">
        <w:rPr>
          <w:rFonts w:cstheme="majorHAnsi"/>
          <w:color w:val="002060"/>
          <w:sz w:val="28"/>
        </w:rPr>
        <w:t>à l’extrémité</w:t>
      </w:r>
      <w:r w:rsidRPr="00475563">
        <w:rPr>
          <w:rFonts w:cstheme="majorHAnsi"/>
          <w:color w:val="002060"/>
          <w:sz w:val="28"/>
        </w:rPr>
        <w:t xml:space="preserve"> de cet </w:t>
      </w:r>
      <w:r w:rsidR="00A53DD2" w:rsidRPr="00475563">
        <w:rPr>
          <w:rFonts w:cstheme="majorHAnsi"/>
          <w:color w:val="002060"/>
          <w:sz w:val="28"/>
        </w:rPr>
        <w:t>espace,</w:t>
      </w:r>
      <w:r w:rsidRPr="00475563">
        <w:rPr>
          <w:rFonts w:cstheme="majorHAnsi"/>
          <w:color w:val="002060"/>
          <w:sz w:val="28"/>
        </w:rPr>
        <w:t xml:space="preserve"> l’avion doit ressortir du côté opposé</w:t>
      </w:r>
      <w:r w:rsidR="00A53DD2" w:rsidRPr="00475563">
        <w:rPr>
          <w:rFonts w:cstheme="majorHAnsi"/>
          <w:color w:val="002060"/>
          <w:sz w:val="28"/>
        </w:rPr>
        <w:t>.</w:t>
      </w:r>
    </w:p>
    <w:p w14:paraId="6E39C83A" w14:textId="71B1F30A" w:rsidR="00A53DD2" w:rsidRPr="00475563" w:rsidRDefault="00A53DD2" w:rsidP="0027578B">
      <w:pPr>
        <w:tabs>
          <w:tab w:val="left" w:pos="2340"/>
        </w:tabs>
        <w:jc w:val="both"/>
        <w:rPr>
          <w:rFonts w:cstheme="majorHAnsi"/>
          <w:color w:val="002060"/>
          <w:sz w:val="28"/>
        </w:rPr>
      </w:pPr>
      <w:r w:rsidRPr="00475563">
        <w:rPr>
          <w:rFonts w:cstheme="majorHAnsi"/>
          <w:color w:val="002060"/>
          <w:sz w:val="28"/>
        </w:rPr>
        <w:t>L’avion devra apparaître petit à petit.</w:t>
      </w:r>
    </w:p>
    <w:p w14:paraId="52C5B6A6" w14:textId="3FCE6FA0" w:rsidR="00A53DD2" w:rsidRPr="00475563" w:rsidRDefault="00A53DD2" w:rsidP="0027578B">
      <w:pPr>
        <w:tabs>
          <w:tab w:val="left" w:pos="2340"/>
        </w:tabs>
        <w:jc w:val="both"/>
        <w:rPr>
          <w:rFonts w:cstheme="majorHAnsi"/>
          <w:color w:val="002060"/>
          <w:sz w:val="28"/>
        </w:rPr>
      </w:pPr>
      <w:r w:rsidRPr="00475563">
        <w:rPr>
          <w:rFonts w:cstheme="majorHAnsi"/>
          <w:color w:val="002060"/>
          <w:sz w:val="28"/>
        </w:rPr>
        <w:t>Il doit notamment pivoter sur son point central. La direction et le sens du vol doivent être choisis par le programme de façon aléatoire.</w:t>
      </w:r>
    </w:p>
    <w:p w14:paraId="6D9D19B3" w14:textId="7DC188BD" w:rsidR="00A53DD2" w:rsidRPr="00475563" w:rsidRDefault="008068D4" w:rsidP="0027578B">
      <w:pPr>
        <w:tabs>
          <w:tab w:val="left" w:pos="2340"/>
        </w:tabs>
        <w:jc w:val="both"/>
        <w:rPr>
          <w:rFonts w:cstheme="majorHAnsi"/>
          <w:color w:val="002060"/>
          <w:sz w:val="28"/>
        </w:rPr>
      </w:pPr>
      <w:r w:rsidRPr="00475563">
        <w:rPr>
          <w:rFonts w:cstheme="majorHAnsi"/>
          <w:color w:val="002060"/>
          <w:sz w:val="28"/>
        </w:rPr>
        <w:t>Enfin pour sortir de l’écran de veille nous devons cliquer sur une touche prédéterminée</w:t>
      </w:r>
    </w:p>
    <w:p w14:paraId="17846D8F" w14:textId="4E6BCC2F" w:rsidR="008068D4" w:rsidRPr="00475563" w:rsidRDefault="008068D4" w:rsidP="0027578B">
      <w:pPr>
        <w:tabs>
          <w:tab w:val="left" w:pos="2340"/>
        </w:tabs>
        <w:jc w:val="both"/>
        <w:rPr>
          <w:rFonts w:ascii="Consolas" w:hAnsi="Consolas" w:cstheme="majorHAnsi"/>
          <w:color w:val="002060"/>
          <w:sz w:val="28"/>
        </w:rPr>
      </w:pPr>
    </w:p>
    <w:p w14:paraId="1110C7D3" w14:textId="77777777" w:rsidR="0027578B" w:rsidRDefault="0027578B" w:rsidP="0027578B">
      <w:pPr>
        <w:tabs>
          <w:tab w:val="left" w:pos="2340"/>
        </w:tabs>
        <w:jc w:val="both"/>
        <w:rPr>
          <w:rFonts w:ascii="Consolas" w:hAnsi="Consolas" w:cstheme="majorHAnsi"/>
          <w:color w:val="002060"/>
          <w:sz w:val="28"/>
        </w:rPr>
      </w:pPr>
    </w:p>
    <w:p w14:paraId="61322CBE" w14:textId="747301A1" w:rsidR="008068D4" w:rsidRPr="00475563" w:rsidRDefault="008068D4" w:rsidP="0027578B">
      <w:pPr>
        <w:tabs>
          <w:tab w:val="left" w:pos="2340"/>
        </w:tabs>
        <w:jc w:val="both"/>
        <w:rPr>
          <w:rFonts w:cstheme="majorHAnsi"/>
          <w:color w:val="002060"/>
          <w:sz w:val="28"/>
        </w:rPr>
      </w:pPr>
      <w:r w:rsidRPr="00475563">
        <w:rPr>
          <w:rFonts w:cstheme="majorHAnsi"/>
          <w:color w:val="002060"/>
          <w:sz w:val="28"/>
        </w:rPr>
        <w:t xml:space="preserve">Enfin pour le type dynamique, l’horloge doit être une nouvelle fois centrée dans la console, son format doit être du format classique </w:t>
      </w:r>
    </w:p>
    <w:p w14:paraId="14D4E56F" w14:textId="18E36361" w:rsidR="00137564" w:rsidRPr="00475563" w:rsidRDefault="008068D4" w:rsidP="0027578B">
      <w:pPr>
        <w:tabs>
          <w:tab w:val="left" w:pos="2340"/>
        </w:tabs>
        <w:jc w:val="both"/>
        <w:rPr>
          <w:rFonts w:cstheme="majorHAnsi"/>
          <w:b/>
          <w:color w:val="002060"/>
          <w:sz w:val="28"/>
        </w:rPr>
      </w:pPr>
      <w:r w:rsidRPr="00475563">
        <w:rPr>
          <w:rFonts w:cstheme="majorHAnsi"/>
          <w:b/>
          <w:color w:val="002060"/>
          <w:sz w:val="28"/>
        </w:rPr>
        <w:t>HH :MM : SS</w:t>
      </w:r>
    </w:p>
    <w:p w14:paraId="46729B41" w14:textId="55A7CB56" w:rsidR="00137564" w:rsidRPr="00475563" w:rsidRDefault="008068D4" w:rsidP="0027578B">
      <w:pPr>
        <w:tabs>
          <w:tab w:val="left" w:pos="2340"/>
        </w:tabs>
        <w:jc w:val="both"/>
        <w:rPr>
          <w:rFonts w:cstheme="majorHAnsi"/>
          <w:color w:val="002060"/>
          <w:sz w:val="28"/>
        </w:rPr>
      </w:pPr>
      <w:r w:rsidRPr="00475563">
        <w:rPr>
          <w:rFonts w:cstheme="majorHAnsi"/>
          <w:color w:val="002060"/>
          <w:sz w:val="28"/>
        </w:rPr>
        <w:t xml:space="preserve">En bas de la console doit être inscrit : ‘’ Cet écran sera actualisé dans quelques seconde ‘’. Cependant toutes les secondes nous devons rajouter un ‘’.’’ </w:t>
      </w:r>
      <w:r w:rsidR="00F145BE" w:rsidRPr="00475563">
        <w:rPr>
          <w:rFonts w:cstheme="majorHAnsi"/>
          <w:color w:val="002060"/>
          <w:sz w:val="28"/>
        </w:rPr>
        <w:t>Sur</w:t>
      </w:r>
      <w:r w:rsidRPr="00475563">
        <w:rPr>
          <w:rFonts w:cstheme="majorHAnsi"/>
          <w:color w:val="002060"/>
          <w:sz w:val="28"/>
        </w:rPr>
        <w:t xml:space="preserve"> la même ligne, sans effacer l’heure ni rajouter une ligne.</w:t>
      </w:r>
    </w:p>
    <w:p w14:paraId="2987498E" w14:textId="0E5E8D35" w:rsidR="008068D4" w:rsidRPr="00475563" w:rsidRDefault="00E85D13" w:rsidP="0027578B">
      <w:pPr>
        <w:tabs>
          <w:tab w:val="left" w:pos="2340"/>
        </w:tabs>
        <w:jc w:val="both"/>
        <w:rPr>
          <w:rFonts w:cstheme="majorHAnsi"/>
          <w:color w:val="002060"/>
          <w:sz w:val="28"/>
        </w:rPr>
      </w:pPr>
      <w:r w:rsidRPr="00475563">
        <w:rPr>
          <w:rFonts w:cstheme="majorHAnsi"/>
          <w:color w:val="002060"/>
          <w:sz w:val="28"/>
        </w:rPr>
        <w:t>Au bout de N seconde (paramétré dans le programme), la nouvelle heure sera réaffichée.</w:t>
      </w:r>
    </w:p>
    <w:p w14:paraId="0E4EB135" w14:textId="0317CD96" w:rsidR="00E85D13" w:rsidRDefault="00E85D13" w:rsidP="0027578B">
      <w:pPr>
        <w:pStyle w:val="Titre2"/>
        <w:jc w:val="both"/>
        <w:rPr>
          <w:rFonts w:ascii="Consolas" w:hAnsi="Consolas" w:cstheme="majorHAnsi"/>
          <w:color w:val="76923C" w:themeColor="accent3" w:themeShade="BF"/>
          <w:sz w:val="40"/>
        </w:rPr>
      </w:pPr>
      <w:bookmarkStart w:id="3" w:name="_Toc469316700"/>
      <w:r>
        <w:rPr>
          <w:rFonts w:ascii="Consolas" w:hAnsi="Consolas" w:cstheme="majorHAnsi"/>
          <w:color w:val="76923C" w:themeColor="accent3" w:themeShade="BF"/>
          <w:sz w:val="40"/>
        </w:rPr>
        <w:lastRenderedPageBreak/>
        <w:t>C / Objectif du groupe</w:t>
      </w:r>
      <w:bookmarkEnd w:id="3"/>
    </w:p>
    <w:p w14:paraId="7EFB293F" w14:textId="046A47EE" w:rsidR="00E85D13" w:rsidRDefault="00E85D13" w:rsidP="0027578B">
      <w:pPr>
        <w:jc w:val="both"/>
      </w:pPr>
    </w:p>
    <w:p w14:paraId="35BAF4D7" w14:textId="0BE65649" w:rsidR="00137564" w:rsidRDefault="00E85D13" w:rsidP="0027578B">
      <w:pPr>
        <w:jc w:val="both"/>
        <w:rPr>
          <w:color w:val="002060"/>
          <w:sz w:val="28"/>
        </w:rPr>
      </w:pPr>
      <w:r>
        <w:rPr>
          <w:color w:val="002060"/>
          <w:sz w:val="28"/>
        </w:rPr>
        <w:t xml:space="preserve">Nous devons de base réaliser </w:t>
      </w:r>
      <w:r w:rsidR="00EA6010">
        <w:rPr>
          <w:color w:val="002060"/>
          <w:sz w:val="28"/>
        </w:rPr>
        <w:t xml:space="preserve">le </w:t>
      </w:r>
      <w:r>
        <w:rPr>
          <w:color w:val="002060"/>
          <w:sz w:val="28"/>
        </w:rPr>
        <w:t xml:space="preserve">dynamique ou </w:t>
      </w:r>
      <w:r w:rsidR="00EA6010">
        <w:rPr>
          <w:color w:val="002060"/>
          <w:sz w:val="28"/>
        </w:rPr>
        <w:t>l’</w:t>
      </w:r>
      <w:r>
        <w:rPr>
          <w:color w:val="002060"/>
          <w:sz w:val="28"/>
        </w:rPr>
        <w:t xml:space="preserve">interactif </w:t>
      </w:r>
      <w:r w:rsidR="00EA6010">
        <w:rPr>
          <w:color w:val="002060"/>
          <w:sz w:val="28"/>
        </w:rPr>
        <w:t>pour avoir la note de B, les deux pour avoir A.</w:t>
      </w:r>
    </w:p>
    <w:p w14:paraId="604FA8FB" w14:textId="1EC469BA" w:rsidR="001275B0" w:rsidRDefault="00EA6010" w:rsidP="0027578B">
      <w:pPr>
        <w:jc w:val="both"/>
        <w:rPr>
          <w:color w:val="002060"/>
          <w:sz w:val="28"/>
        </w:rPr>
      </w:pPr>
      <w:r>
        <w:rPr>
          <w:color w:val="002060"/>
          <w:sz w:val="28"/>
        </w:rPr>
        <w:t>Nous avons pour objectif de réaliser les deux dans les temps, ainsi que le troisième type qui est le</w:t>
      </w:r>
      <w:r w:rsidR="001275B0">
        <w:rPr>
          <w:color w:val="002060"/>
          <w:sz w:val="28"/>
        </w:rPr>
        <w:t xml:space="preserve"> saver</w:t>
      </w:r>
      <w:r>
        <w:rPr>
          <w:color w:val="002060"/>
          <w:sz w:val="28"/>
        </w:rPr>
        <w:t xml:space="preserve"> statique.</w:t>
      </w:r>
    </w:p>
    <w:p w14:paraId="43D2F79B" w14:textId="2B8286A4" w:rsidR="0027578B" w:rsidRPr="0027578B" w:rsidRDefault="001275B0" w:rsidP="0027578B">
      <w:pPr>
        <w:jc w:val="both"/>
        <w:rPr>
          <w:color w:val="002060"/>
          <w:sz w:val="28"/>
        </w:rPr>
      </w:pPr>
      <w:r>
        <w:rPr>
          <w:color w:val="002060"/>
          <w:sz w:val="28"/>
        </w:rPr>
        <w:br w:type="page"/>
      </w:r>
    </w:p>
    <w:p w14:paraId="6B128CF5" w14:textId="195B3145" w:rsidR="00137564" w:rsidRDefault="00EA6010" w:rsidP="00F82FD6">
      <w:pPr>
        <w:pStyle w:val="Citationintense"/>
      </w:pPr>
      <w:bookmarkStart w:id="4" w:name="_Toc469316701"/>
      <w:r>
        <w:lastRenderedPageBreak/>
        <w:t>Elaboration du projet</w:t>
      </w:r>
      <w:bookmarkEnd w:id="4"/>
    </w:p>
    <w:p w14:paraId="41B682CC" w14:textId="77777777" w:rsidR="00137564" w:rsidRDefault="00137564" w:rsidP="0027578B">
      <w:pPr>
        <w:tabs>
          <w:tab w:val="left" w:pos="2340"/>
        </w:tabs>
        <w:jc w:val="both"/>
        <w:rPr>
          <w:rFonts w:ascii="Castellar" w:hAnsi="Castellar"/>
          <w:color w:val="17365D" w:themeColor="text2" w:themeShade="BF"/>
        </w:rPr>
      </w:pPr>
    </w:p>
    <w:p w14:paraId="11C4A640" w14:textId="6FEA80DE" w:rsidR="00DD3C9A" w:rsidRDefault="00EA6010" w:rsidP="0027578B">
      <w:pPr>
        <w:pStyle w:val="Titre2"/>
        <w:jc w:val="both"/>
        <w:rPr>
          <w:rFonts w:ascii="Consolas" w:hAnsi="Consolas"/>
          <w:color w:val="76923C" w:themeColor="accent3" w:themeShade="BF"/>
          <w:sz w:val="40"/>
        </w:rPr>
      </w:pPr>
      <w:bookmarkStart w:id="5" w:name="_Toc469316702"/>
      <w:r>
        <w:rPr>
          <w:rFonts w:ascii="Consolas" w:hAnsi="Consolas"/>
          <w:color w:val="76923C" w:themeColor="accent3" w:themeShade="BF"/>
          <w:sz w:val="40"/>
        </w:rPr>
        <w:t>A / Les différentes phases du projet</w:t>
      </w:r>
      <w:bookmarkEnd w:id="5"/>
    </w:p>
    <w:p w14:paraId="125EBE7C" w14:textId="57BE5C02" w:rsidR="00245FB3" w:rsidRDefault="00245FB3" w:rsidP="0027578B">
      <w:pPr>
        <w:jc w:val="both"/>
      </w:pPr>
    </w:p>
    <w:p w14:paraId="3CDCA513" w14:textId="77B59667" w:rsidR="00245FB3" w:rsidRDefault="00245FB3" w:rsidP="0027578B">
      <w:pPr>
        <w:jc w:val="both"/>
      </w:pPr>
    </w:p>
    <w:p w14:paraId="0C57D8B8" w14:textId="051DC69C" w:rsidR="00245FB3" w:rsidRPr="00475563" w:rsidRDefault="00245FB3" w:rsidP="0027578B">
      <w:pPr>
        <w:jc w:val="both"/>
        <w:rPr>
          <w:color w:val="002060"/>
          <w:sz w:val="28"/>
        </w:rPr>
      </w:pPr>
      <w:r w:rsidRPr="00475563">
        <w:rPr>
          <w:color w:val="002060"/>
          <w:sz w:val="28"/>
        </w:rPr>
        <w:t xml:space="preserve">On a </w:t>
      </w:r>
      <w:r w:rsidR="00AF3C58" w:rsidRPr="00475563">
        <w:rPr>
          <w:color w:val="002060"/>
          <w:sz w:val="28"/>
        </w:rPr>
        <w:t>commencé par comprendre le sujet, nous nous sommes regroupés avec nos ordinateurs éteint, est compris les bases du projet afin de partir sur de bonne base</w:t>
      </w:r>
      <w:r w:rsidR="000048C2" w:rsidRPr="00475563">
        <w:rPr>
          <w:color w:val="002060"/>
          <w:sz w:val="28"/>
        </w:rPr>
        <w:t>.</w:t>
      </w:r>
    </w:p>
    <w:p w14:paraId="62591494" w14:textId="0E775DAA" w:rsidR="000048C2" w:rsidRPr="00475563" w:rsidRDefault="000048C2" w:rsidP="0027578B">
      <w:pPr>
        <w:jc w:val="both"/>
        <w:rPr>
          <w:color w:val="002060"/>
          <w:sz w:val="28"/>
        </w:rPr>
      </w:pPr>
    </w:p>
    <w:p w14:paraId="14510BD1" w14:textId="39B020E8" w:rsidR="000048C2" w:rsidRPr="00475563" w:rsidRDefault="000048C2" w:rsidP="0027578B">
      <w:pPr>
        <w:jc w:val="both"/>
        <w:rPr>
          <w:color w:val="002060"/>
          <w:sz w:val="28"/>
        </w:rPr>
      </w:pPr>
      <w:r w:rsidRPr="00475563">
        <w:rPr>
          <w:color w:val="002060"/>
          <w:sz w:val="28"/>
        </w:rPr>
        <w:t xml:space="preserve">Nous avons par la suite décrit chaque saver un par </w:t>
      </w:r>
      <w:r w:rsidR="00475563" w:rsidRPr="00475563">
        <w:rPr>
          <w:color w:val="002060"/>
          <w:sz w:val="28"/>
        </w:rPr>
        <w:t>un,</w:t>
      </w:r>
      <w:r w:rsidRPr="00475563">
        <w:rPr>
          <w:color w:val="002060"/>
          <w:sz w:val="28"/>
        </w:rPr>
        <w:t xml:space="preserve"> ou nous avons déduit les structures et les fonctions.</w:t>
      </w:r>
    </w:p>
    <w:p w14:paraId="34EB3308" w14:textId="75357641" w:rsidR="00475563" w:rsidRPr="00475563" w:rsidRDefault="00475563" w:rsidP="0027578B">
      <w:pPr>
        <w:jc w:val="both"/>
        <w:rPr>
          <w:color w:val="002060"/>
          <w:sz w:val="28"/>
        </w:rPr>
      </w:pPr>
    </w:p>
    <w:p w14:paraId="1F06833E" w14:textId="2DF3CCFA" w:rsidR="00475563" w:rsidRDefault="00475563" w:rsidP="0027578B">
      <w:pPr>
        <w:jc w:val="both"/>
        <w:rPr>
          <w:color w:val="002060"/>
          <w:sz w:val="28"/>
        </w:rPr>
      </w:pPr>
      <w:r w:rsidRPr="00475563">
        <w:rPr>
          <w:color w:val="002060"/>
          <w:sz w:val="28"/>
        </w:rPr>
        <w:t xml:space="preserve">Pour nous aider dans cela, nous avons établi un GANTT ou nous </w:t>
      </w:r>
      <w:r w:rsidR="00F02DF0">
        <w:rPr>
          <w:color w:val="002060"/>
          <w:sz w:val="28"/>
        </w:rPr>
        <w:t>nous sommes répartis les tâches</w:t>
      </w:r>
    </w:p>
    <w:p w14:paraId="7D0B63AA" w14:textId="38FB7096" w:rsidR="00F02DF0" w:rsidRDefault="00F02DF0" w:rsidP="0027578B">
      <w:pPr>
        <w:jc w:val="both"/>
        <w:rPr>
          <w:color w:val="002060"/>
          <w:sz w:val="28"/>
        </w:rPr>
      </w:pPr>
    </w:p>
    <w:p w14:paraId="258E90F4" w14:textId="7E477B47" w:rsidR="00F02DF0" w:rsidRDefault="00F02DF0" w:rsidP="0027578B">
      <w:pPr>
        <w:jc w:val="both"/>
        <w:rPr>
          <w:color w:val="002060"/>
          <w:sz w:val="28"/>
        </w:rPr>
      </w:pPr>
    </w:p>
    <w:p w14:paraId="17513BFF" w14:textId="70DBC765" w:rsidR="00F02DF0" w:rsidRDefault="00F02DF0" w:rsidP="0027578B">
      <w:pPr>
        <w:jc w:val="both"/>
        <w:rPr>
          <w:color w:val="002060"/>
          <w:sz w:val="28"/>
        </w:rPr>
      </w:pPr>
      <w:r>
        <w:rPr>
          <w:color w:val="002060"/>
          <w:sz w:val="28"/>
        </w:rPr>
        <w:t>Par la suite nous avons remplis la feuille d’avancement qu’il faillait rendre pour le vendredi 9 décembre 2016.</w:t>
      </w:r>
    </w:p>
    <w:p w14:paraId="3A7D5AF0" w14:textId="76167CBB" w:rsidR="00F02DF0" w:rsidRDefault="00F02DF0" w:rsidP="0027578B">
      <w:pPr>
        <w:jc w:val="both"/>
        <w:rPr>
          <w:color w:val="002060"/>
          <w:sz w:val="28"/>
        </w:rPr>
      </w:pPr>
    </w:p>
    <w:p w14:paraId="57BC0014" w14:textId="6E3D5C79" w:rsidR="00F02DF0" w:rsidRDefault="00F02DF0" w:rsidP="0027578B">
      <w:pPr>
        <w:jc w:val="both"/>
        <w:rPr>
          <w:color w:val="002060"/>
          <w:sz w:val="28"/>
        </w:rPr>
      </w:pPr>
      <w:r>
        <w:rPr>
          <w:color w:val="002060"/>
          <w:sz w:val="28"/>
        </w:rPr>
        <w:t>Nous avons donc commencé à codés chaque type de screensaver, ainsi que le launcher.</w:t>
      </w:r>
    </w:p>
    <w:p w14:paraId="43118804" w14:textId="129BD740" w:rsidR="00F02DF0" w:rsidRDefault="00F02DF0" w:rsidP="0027578B">
      <w:pPr>
        <w:jc w:val="both"/>
        <w:rPr>
          <w:color w:val="002060"/>
          <w:sz w:val="28"/>
        </w:rPr>
      </w:pPr>
    </w:p>
    <w:p w14:paraId="7F9D64E6" w14:textId="6A8440AC" w:rsidR="00F02DF0" w:rsidRDefault="00CA6D36" w:rsidP="0027578B">
      <w:pPr>
        <w:jc w:val="both"/>
        <w:rPr>
          <w:color w:val="002060"/>
          <w:sz w:val="28"/>
        </w:rPr>
      </w:pPr>
      <w:r>
        <w:rPr>
          <w:color w:val="002060"/>
          <w:sz w:val="28"/>
        </w:rPr>
        <w:t xml:space="preserve">Cela nous as pris </w:t>
      </w:r>
      <w:r w:rsidR="009632A5">
        <w:rPr>
          <w:color w:val="002060"/>
          <w:sz w:val="28"/>
        </w:rPr>
        <w:t xml:space="preserve">plusieurs jours et soirée </w:t>
      </w:r>
      <w:r>
        <w:rPr>
          <w:color w:val="002060"/>
          <w:sz w:val="28"/>
        </w:rPr>
        <w:t>afin de coder nos screensaver, par la suite nous avons testé si tout fonctionné correctement, une fois avoir fini, nous avons fait le manuel d’utilisation, nous avons également tenté d’améliorer le code afin de par exemple alléger des fonctions pour libérer de la mémoire puis de faire un projet propre.</w:t>
      </w:r>
    </w:p>
    <w:p w14:paraId="4C35A738" w14:textId="415CED87" w:rsidR="00CA6D36" w:rsidRDefault="00CA6D36" w:rsidP="0027578B">
      <w:pPr>
        <w:jc w:val="both"/>
        <w:rPr>
          <w:color w:val="002060"/>
          <w:sz w:val="28"/>
        </w:rPr>
      </w:pPr>
    </w:p>
    <w:p w14:paraId="5B84805B" w14:textId="585A9371" w:rsidR="00CA6D36" w:rsidRDefault="00CA6D36" w:rsidP="0027578B">
      <w:pPr>
        <w:jc w:val="both"/>
        <w:rPr>
          <w:color w:val="002060"/>
          <w:sz w:val="28"/>
        </w:rPr>
      </w:pPr>
      <w:r>
        <w:rPr>
          <w:color w:val="002060"/>
          <w:sz w:val="28"/>
        </w:rPr>
        <w:t xml:space="preserve">Pour finir nous avons </w:t>
      </w:r>
      <w:r w:rsidR="00F145BE">
        <w:rPr>
          <w:color w:val="002060"/>
          <w:sz w:val="28"/>
        </w:rPr>
        <w:t>rédigé</w:t>
      </w:r>
      <w:r>
        <w:rPr>
          <w:color w:val="002060"/>
          <w:sz w:val="28"/>
        </w:rPr>
        <w:t xml:space="preserve"> ce rapport, un PowerPoint pour la soutenance et nous nous sommes </w:t>
      </w:r>
      <w:r w:rsidR="00F145BE">
        <w:rPr>
          <w:color w:val="002060"/>
          <w:sz w:val="28"/>
        </w:rPr>
        <w:t>préparés</w:t>
      </w:r>
      <w:r>
        <w:rPr>
          <w:color w:val="002060"/>
          <w:sz w:val="28"/>
        </w:rPr>
        <w:t xml:space="preserve"> à </w:t>
      </w:r>
      <w:r w:rsidR="00544DC4">
        <w:rPr>
          <w:color w:val="002060"/>
          <w:sz w:val="28"/>
        </w:rPr>
        <w:t xml:space="preserve">celle-ci. </w:t>
      </w:r>
    </w:p>
    <w:p w14:paraId="32129C48" w14:textId="0F024D14" w:rsidR="00CA6D36" w:rsidRDefault="00CA6D36" w:rsidP="0027578B">
      <w:pPr>
        <w:jc w:val="both"/>
        <w:rPr>
          <w:color w:val="002060"/>
          <w:sz w:val="28"/>
        </w:rPr>
      </w:pPr>
    </w:p>
    <w:p w14:paraId="4C7E39AE" w14:textId="77777777" w:rsidR="00CA6D36" w:rsidRDefault="00CA6D36" w:rsidP="0027578B">
      <w:pPr>
        <w:jc w:val="both"/>
        <w:rPr>
          <w:color w:val="002060"/>
          <w:sz w:val="28"/>
        </w:rPr>
      </w:pPr>
    </w:p>
    <w:p w14:paraId="03F6E0E2" w14:textId="77777777" w:rsidR="001275B0" w:rsidRDefault="001275B0" w:rsidP="0027578B">
      <w:pPr>
        <w:jc w:val="both"/>
        <w:rPr>
          <w:color w:val="002060"/>
          <w:sz w:val="28"/>
        </w:rPr>
      </w:pPr>
    </w:p>
    <w:p w14:paraId="311DEB6F" w14:textId="77777777" w:rsidR="001275B0" w:rsidRDefault="001275B0" w:rsidP="0027578B">
      <w:pPr>
        <w:jc w:val="both"/>
        <w:rPr>
          <w:color w:val="002060"/>
          <w:sz w:val="28"/>
        </w:rPr>
      </w:pPr>
    </w:p>
    <w:p w14:paraId="49741220" w14:textId="77777777" w:rsidR="0027578B" w:rsidRDefault="0027578B" w:rsidP="0027578B">
      <w:pPr>
        <w:pStyle w:val="Titre2"/>
        <w:jc w:val="both"/>
        <w:rPr>
          <w:color w:val="76923C" w:themeColor="accent3" w:themeShade="BF"/>
          <w:sz w:val="40"/>
        </w:rPr>
      </w:pPr>
      <w:bookmarkStart w:id="6" w:name="_Toc469316703"/>
    </w:p>
    <w:p w14:paraId="7F17838B" w14:textId="77777777" w:rsidR="0027578B" w:rsidRDefault="0027578B">
      <w:pPr>
        <w:rPr>
          <w:rFonts w:asciiTheme="majorHAnsi" w:eastAsiaTheme="majorEastAsia" w:hAnsiTheme="majorHAnsi" w:cstheme="majorBidi"/>
          <w:color w:val="76923C" w:themeColor="accent3" w:themeShade="BF"/>
          <w:sz w:val="40"/>
          <w:szCs w:val="26"/>
        </w:rPr>
      </w:pPr>
      <w:r>
        <w:rPr>
          <w:color w:val="76923C" w:themeColor="accent3" w:themeShade="BF"/>
          <w:sz w:val="40"/>
        </w:rPr>
        <w:br w:type="page"/>
      </w:r>
    </w:p>
    <w:p w14:paraId="6653A05A" w14:textId="5BF5C871" w:rsidR="00CA6D36" w:rsidRDefault="00CA6D36" w:rsidP="0027578B">
      <w:pPr>
        <w:pStyle w:val="Titre2"/>
        <w:jc w:val="both"/>
        <w:rPr>
          <w:color w:val="76923C" w:themeColor="accent3" w:themeShade="BF"/>
          <w:sz w:val="40"/>
        </w:rPr>
      </w:pPr>
      <w:r>
        <w:rPr>
          <w:color w:val="76923C" w:themeColor="accent3" w:themeShade="BF"/>
          <w:sz w:val="40"/>
        </w:rPr>
        <w:lastRenderedPageBreak/>
        <w:t xml:space="preserve">B / </w:t>
      </w:r>
      <w:r w:rsidR="00544DC4">
        <w:rPr>
          <w:color w:val="76923C" w:themeColor="accent3" w:themeShade="BF"/>
          <w:sz w:val="40"/>
        </w:rPr>
        <w:t>Répartition des tâches</w:t>
      </w:r>
      <w:bookmarkEnd w:id="6"/>
    </w:p>
    <w:p w14:paraId="71C94BF4" w14:textId="5273B671" w:rsidR="00544DC4" w:rsidRDefault="00544DC4" w:rsidP="0027578B">
      <w:pPr>
        <w:jc w:val="both"/>
      </w:pPr>
    </w:p>
    <w:p w14:paraId="3C2AEEFC" w14:textId="561EFC88" w:rsidR="00544DC4" w:rsidRDefault="00544DC4" w:rsidP="0027578B">
      <w:pPr>
        <w:jc w:val="both"/>
      </w:pPr>
    </w:p>
    <w:p w14:paraId="2D9DEA34" w14:textId="7BC360FA" w:rsidR="00CA6D36" w:rsidRDefault="00544DC4" w:rsidP="0027578B">
      <w:pPr>
        <w:jc w:val="both"/>
        <w:rPr>
          <w:color w:val="002060"/>
          <w:sz w:val="28"/>
        </w:rPr>
      </w:pPr>
      <w:r>
        <w:rPr>
          <w:color w:val="002060"/>
          <w:sz w:val="28"/>
        </w:rPr>
        <w:t>Tout au départ nous avons produit un GANTT sur MS Project afin de répartir chaque tâche.</w:t>
      </w:r>
    </w:p>
    <w:p w14:paraId="6E147C58" w14:textId="3166504F" w:rsidR="005A0D47" w:rsidRDefault="005A0D47" w:rsidP="0027578B">
      <w:pPr>
        <w:jc w:val="both"/>
        <w:rPr>
          <w:color w:val="002060"/>
          <w:sz w:val="28"/>
        </w:rPr>
      </w:pPr>
      <w:r>
        <w:rPr>
          <w:noProof/>
          <w:color w:val="002060"/>
          <w:sz w:val="28"/>
        </w:rPr>
        <w:drawing>
          <wp:anchor distT="0" distB="0" distL="114300" distR="114300" simplePos="0" relativeHeight="251662848" behindDoc="0" locked="0" layoutInCell="1" allowOverlap="1" wp14:anchorId="4DD4DD33" wp14:editId="5D2490A8">
            <wp:simplePos x="0" y="0"/>
            <wp:positionH relativeFrom="column">
              <wp:posOffset>-899795</wp:posOffset>
            </wp:positionH>
            <wp:positionV relativeFrom="paragraph">
              <wp:posOffset>301625</wp:posOffset>
            </wp:positionV>
            <wp:extent cx="7796240" cy="35623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CAC55.tmp"/>
                    <pic:cNvPicPr/>
                  </pic:nvPicPr>
                  <pic:blipFill>
                    <a:blip r:embed="rId10">
                      <a:extLst>
                        <a:ext uri="{28A0092B-C50C-407E-A947-70E740481C1C}">
                          <a14:useLocalDpi xmlns:a14="http://schemas.microsoft.com/office/drawing/2010/main" val="0"/>
                        </a:ext>
                      </a:extLst>
                    </a:blip>
                    <a:stretch>
                      <a:fillRect/>
                    </a:stretch>
                  </pic:blipFill>
                  <pic:spPr>
                    <a:xfrm>
                      <a:off x="0" y="0"/>
                      <a:ext cx="7796240" cy="3562350"/>
                    </a:xfrm>
                    <a:prstGeom prst="rect">
                      <a:avLst/>
                    </a:prstGeom>
                  </pic:spPr>
                </pic:pic>
              </a:graphicData>
            </a:graphic>
            <wp14:sizeRelH relativeFrom="margin">
              <wp14:pctWidth>0</wp14:pctWidth>
            </wp14:sizeRelH>
            <wp14:sizeRelV relativeFrom="margin">
              <wp14:pctHeight>0</wp14:pctHeight>
            </wp14:sizeRelV>
          </wp:anchor>
        </w:drawing>
      </w:r>
    </w:p>
    <w:p w14:paraId="27F0E722" w14:textId="58FB07C7" w:rsidR="005A0D47" w:rsidRDefault="005A0D47" w:rsidP="0027578B">
      <w:pPr>
        <w:jc w:val="both"/>
        <w:rPr>
          <w:color w:val="002060"/>
          <w:sz w:val="28"/>
        </w:rPr>
      </w:pPr>
    </w:p>
    <w:p w14:paraId="5382D33B" w14:textId="19DECD51" w:rsidR="00544DC4" w:rsidRDefault="00544DC4" w:rsidP="0027578B">
      <w:pPr>
        <w:jc w:val="both"/>
        <w:rPr>
          <w:color w:val="002060"/>
          <w:sz w:val="28"/>
        </w:rPr>
      </w:pPr>
      <w:r>
        <w:rPr>
          <w:color w:val="002060"/>
          <w:sz w:val="28"/>
        </w:rPr>
        <w:t>Une fois cela fini, nous nous sommes concertés pour savoir qui fait pour chaque grande partie du projet.</w:t>
      </w:r>
    </w:p>
    <w:p w14:paraId="73703720" w14:textId="77C6C5F2" w:rsidR="00544DC4" w:rsidRDefault="00544DC4" w:rsidP="0027578B">
      <w:pPr>
        <w:jc w:val="both"/>
        <w:rPr>
          <w:color w:val="002060"/>
          <w:sz w:val="28"/>
        </w:rPr>
      </w:pPr>
      <w:r>
        <w:rPr>
          <w:color w:val="002060"/>
          <w:sz w:val="28"/>
        </w:rPr>
        <w:t>Etant composé d’un groupe de 4, cela ne fut pas compliqué pour se répartir ce qu’on devait faire.</w:t>
      </w:r>
    </w:p>
    <w:p w14:paraId="16D31A48" w14:textId="78104AC7" w:rsidR="00544DC4" w:rsidRDefault="00544DC4" w:rsidP="0027578B">
      <w:pPr>
        <w:jc w:val="both"/>
        <w:rPr>
          <w:color w:val="002060"/>
          <w:sz w:val="28"/>
        </w:rPr>
      </w:pPr>
    </w:p>
    <w:p w14:paraId="2411A7AF" w14:textId="201B199C" w:rsidR="00544DC4" w:rsidRDefault="0027578B" w:rsidP="0027578B">
      <w:pPr>
        <w:jc w:val="both"/>
        <w:rPr>
          <w:color w:val="002060"/>
          <w:sz w:val="28"/>
        </w:rPr>
      </w:pPr>
      <w:r>
        <w:rPr>
          <w:color w:val="002060"/>
          <w:sz w:val="28"/>
        </w:rPr>
        <w:t>Par exemple :</w:t>
      </w:r>
    </w:p>
    <w:p w14:paraId="4AB28AC1" w14:textId="77777777" w:rsidR="00B672AA" w:rsidRDefault="00B672AA" w:rsidP="0027578B">
      <w:pPr>
        <w:jc w:val="both"/>
        <w:rPr>
          <w:color w:val="002060"/>
          <w:sz w:val="28"/>
        </w:rPr>
      </w:pPr>
    </w:p>
    <w:p w14:paraId="1D073630" w14:textId="6D82FE47" w:rsidR="00544DC4" w:rsidRDefault="00544DC4" w:rsidP="0027578B">
      <w:pPr>
        <w:jc w:val="both"/>
        <w:rPr>
          <w:color w:val="002060"/>
          <w:sz w:val="28"/>
        </w:rPr>
      </w:pPr>
      <w:r>
        <w:rPr>
          <w:color w:val="002060"/>
          <w:sz w:val="28"/>
        </w:rPr>
        <w:t xml:space="preserve">Pour la conception, nous avons </w:t>
      </w:r>
      <w:r w:rsidR="00A45F82">
        <w:rPr>
          <w:color w:val="002060"/>
          <w:sz w:val="28"/>
        </w:rPr>
        <w:t>décomposé</w:t>
      </w:r>
      <w:r>
        <w:rPr>
          <w:color w:val="002060"/>
          <w:sz w:val="28"/>
        </w:rPr>
        <w:t xml:space="preserve"> le groupe en </w:t>
      </w:r>
      <w:r w:rsidR="00B672AA">
        <w:rPr>
          <w:color w:val="002060"/>
          <w:sz w:val="28"/>
        </w:rPr>
        <w:t>3,</w:t>
      </w:r>
      <w:r>
        <w:rPr>
          <w:color w:val="002060"/>
          <w:sz w:val="28"/>
        </w:rPr>
        <w:t xml:space="preserve"> deux personnes ont élaboré les structures/fonctions pour </w:t>
      </w:r>
      <w:r w:rsidR="00B672AA">
        <w:rPr>
          <w:color w:val="002060"/>
          <w:sz w:val="28"/>
        </w:rPr>
        <w:t>l’interactif, une autre personne le dynamique et enfin la dernière le statique.</w:t>
      </w:r>
    </w:p>
    <w:p w14:paraId="7B01F0AB" w14:textId="605D954A" w:rsidR="00CA6D36" w:rsidRDefault="00CA6D36" w:rsidP="0027578B">
      <w:pPr>
        <w:jc w:val="both"/>
        <w:rPr>
          <w:color w:val="002060"/>
          <w:sz w:val="28"/>
        </w:rPr>
      </w:pPr>
    </w:p>
    <w:p w14:paraId="0135311F" w14:textId="7EC35F39" w:rsidR="00B672AA" w:rsidRDefault="00B672AA" w:rsidP="0027578B">
      <w:pPr>
        <w:jc w:val="both"/>
        <w:rPr>
          <w:color w:val="002060"/>
          <w:sz w:val="28"/>
        </w:rPr>
      </w:pPr>
      <w:r>
        <w:rPr>
          <w:color w:val="002060"/>
          <w:sz w:val="28"/>
        </w:rPr>
        <w:t>Nous avons procédé de la même méthode pour le développement.</w:t>
      </w:r>
    </w:p>
    <w:p w14:paraId="282900B9" w14:textId="68902876" w:rsidR="00B672AA" w:rsidRDefault="00B672AA" w:rsidP="0027578B">
      <w:pPr>
        <w:jc w:val="both"/>
        <w:rPr>
          <w:color w:val="002060"/>
          <w:sz w:val="28"/>
        </w:rPr>
      </w:pPr>
      <w:r>
        <w:rPr>
          <w:color w:val="002060"/>
          <w:sz w:val="28"/>
        </w:rPr>
        <w:t xml:space="preserve">Ainsi une fois le </w:t>
      </w:r>
      <w:r w:rsidR="00F145BE">
        <w:rPr>
          <w:color w:val="002060"/>
          <w:sz w:val="28"/>
        </w:rPr>
        <w:t>Dev</w:t>
      </w:r>
      <w:r>
        <w:rPr>
          <w:color w:val="002060"/>
          <w:sz w:val="28"/>
        </w:rPr>
        <w:t xml:space="preserve"> terminé nous avons divisé le groupe en deux afin </w:t>
      </w:r>
      <w:r w:rsidR="00930BC2">
        <w:rPr>
          <w:color w:val="002060"/>
          <w:sz w:val="28"/>
        </w:rPr>
        <w:t>de constituer le rapport de projet ainsi que le PowerPoint.</w:t>
      </w:r>
    </w:p>
    <w:p w14:paraId="171CBFB7" w14:textId="44F3873A" w:rsidR="00930BC2" w:rsidRDefault="00930BC2" w:rsidP="0027578B">
      <w:pPr>
        <w:jc w:val="both"/>
        <w:rPr>
          <w:color w:val="002060"/>
          <w:sz w:val="28"/>
        </w:rPr>
      </w:pPr>
    </w:p>
    <w:p w14:paraId="4D979B4E" w14:textId="5ECE707F" w:rsidR="005A0D47" w:rsidRDefault="005A0D47">
      <w:pPr>
        <w:rPr>
          <w:color w:val="002060"/>
          <w:sz w:val="28"/>
        </w:rPr>
      </w:pPr>
      <w:r>
        <w:rPr>
          <w:color w:val="002060"/>
          <w:sz w:val="28"/>
        </w:rPr>
        <w:br w:type="page"/>
      </w:r>
    </w:p>
    <w:p w14:paraId="30BE8E75" w14:textId="77777777" w:rsidR="00930BC2" w:rsidRDefault="00930BC2" w:rsidP="0027578B">
      <w:pPr>
        <w:jc w:val="both"/>
        <w:rPr>
          <w:color w:val="002060"/>
          <w:sz w:val="28"/>
        </w:rPr>
      </w:pPr>
    </w:p>
    <w:p w14:paraId="152B0DF2" w14:textId="61329217" w:rsidR="00930BC2" w:rsidRDefault="00930BC2" w:rsidP="0027578B">
      <w:pPr>
        <w:jc w:val="both"/>
        <w:rPr>
          <w:color w:val="76923C" w:themeColor="accent3" w:themeShade="BF"/>
          <w:sz w:val="40"/>
        </w:rPr>
      </w:pPr>
      <w:r>
        <w:rPr>
          <w:color w:val="76923C" w:themeColor="accent3" w:themeShade="BF"/>
          <w:sz w:val="40"/>
        </w:rPr>
        <w:t>C / Problèmes rencontrés et les solutions apportées</w:t>
      </w:r>
    </w:p>
    <w:p w14:paraId="513B0B6F" w14:textId="78C017E4" w:rsidR="00930BC2" w:rsidRDefault="00930BC2" w:rsidP="0027578B">
      <w:pPr>
        <w:jc w:val="both"/>
        <w:rPr>
          <w:color w:val="76923C" w:themeColor="accent3" w:themeShade="BF"/>
          <w:sz w:val="40"/>
        </w:rPr>
      </w:pPr>
    </w:p>
    <w:p w14:paraId="0D6B38A1" w14:textId="04708300" w:rsidR="00930BC2" w:rsidRDefault="0081539A" w:rsidP="0027578B">
      <w:pPr>
        <w:jc w:val="both"/>
        <w:rPr>
          <w:color w:val="002060"/>
          <w:sz w:val="28"/>
        </w:rPr>
      </w:pPr>
      <w:r>
        <w:rPr>
          <w:color w:val="002060"/>
          <w:sz w:val="28"/>
        </w:rPr>
        <w:t>Durant l’élaboration du projet nous avons rencontrés plusieurs problèmes notamment en développement.</w:t>
      </w:r>
    </w:p>
    <w:p w14:paraId="6B5E5989" w14:textId="32233B19" w:rsidR="0081539A" w:rsidRDefault="0081539A" w:rsidP="0027578B">
      <w:pPr>
        <w:jc w:val="both"/>
        <w:rPr>
          <w:color w:val="002060"/>
          <w:sz w:val="28"/>
        </w:rPr>
      </w:pPr>
      <w:r>
        <w:rPr>
          <w:color w:val="002060"/>
          <w:sz w:val="28"/>
        </w:rPr>
        <w:t xml:space="preserve">Par exemple lors du codage du mode statique, nous avons eu des difficultés à fermer la console et de centrer l’image dans la console </w:t>
      </w:r>
    </w:p>
    <w:p w14:paraId="58007F67" w14:textId="77777777" w:rsidR="0081539A" w:rsidRDefault="0081539A" w:rsidP="0027578B">
      <w:pPr>
        <w:jc w:val="both"/>
        <w:rPr>
          <w:color w:val="002060"/>
          <w:sz w:val="28"/>
        </w:rPr>
      </w:pPr>
    </w:p>
    <w:p w14:paraId="5923CF0E" w14:textId="0F04987B" w:rsidR="007F3531" w:rsidRDefault="007F3531" w:rsidP="0027578B">
      <w:pPr>
        <w:jc w:val="both"/>
        <w:rPr>
          <w:color w:val="002060"/>
          <w:sz w:val="28"/>
        </w:rPr>
      </w:pPr>
      <w:r>
        <w:rPr>
          <w:color w:val="002060"/>
          <w:sz w:val="28"/>
        </w:rPr>
        <w:t>Pour l’interactif nous avons pris plusieurs jours car nous n’avons pas réussi à mettre le tout en fonction, afin de faire bouger l’avion dans la console.</w:t>
      </w:r>
    </w:p>
    <w:p w14:paraId="3E5A6F24" w14:textId="77777777" w:rsidR="007F3531" w:rsidRDefault="007F3531" w:rsidP="00F82FD6">
      <w:pPr>
        <w:jc w:val="both"/>
        <w:rPr>
          <w:color w:val="002060"/>
          <w:sz w:val="28"/>
        </w:rPr>
      </w:pPr>
    </w:p>
    <w:p w14:paraId="7B6A1C8F" w14:textId="72D0F7F8" w:rsidR="007F3531" w:rsidRDefault="007F3531" w:rsidP="00F82FD6">
      <w:pPr>
        <w:jc w:val="both"/>
        <w:rPr>
          <w:color w:val="002060"/>
          <w:sz w:val="28"/>
        </w:rPr>
      </w:pPr>
      <w:r>
        <w:rPr>
          <w:color w:val="002060"/>
          <w:sz w:val="28"/>
        </w:rPr>
        <w:t xml:space="preserve">Pour </w:t>
      </w:r>
      <w:r w:rsidR="00A45F82">
        <w:rPr>
          <w:color w:val="002060"/>
          <w:sz w:val="28"/>
        </w:rPr>
        <w:t>la</w:t>
      </w:r>
      <w:r>
        <w:rPr>
          <w:color w:val="002060"/>
          <w:sz w:val="28"/>
        </w:rPr>
        <w:t xml:space="preserve"> dynamique, nous avons réussi à coder une horloge, cependant </w:t>
      </w:r>
      <w:r w:rsidR="00A45F82">
        <w:rPr>
          <w:color w:val="002060"/>
          <w:sz w:val="28"/>
        </w:rPr>
        <w:t>celle-ci c’est affiché verticalement au lieu de s’afficher horizontalement.</w:t>
      </w:r>
    </w:p>
    <w:p w14:paraId="465CD7D6" w14:textId="77777777" w:rsidR="00A45F82" w:rsidRDefault="00A45F82" w:rsidP="00F82FD6">
      <w:pPr>
        <w:jc w:val="both"/>
        <w:rPr>
          <w:color w:val="002060"/>
          <w:sz w:val="28"/>
        </w:rPr>
      </w:pPr>
    </w:p>
    <w:p w14:paraId="55C5CD05" w14:textId="51189DA9" w:rsidR="00A45F82" w:rsidRDefault="00A45F82" w:rsidP="00F82FD6">
      <w:pPr>
        <w:jc w:val="both"/>
        <w:rPr>
          <w:color w:val="002060"/>
          <w:sz w:val="28"/>
        </w:rPr>
      </w:pPr>
      <w:r>
        <w:rPr>
          <w:color w:val="002060"/>
          <w:sz w:val="28"/>
        </w:rPr>
        <w:t xml:space="preserve"> Pour le </w:t>
      </w:r>
      <w:r w:rsidR="00F145BE">
        <w:rPr>
          <w:color w:val="002060"/>
          <w:sz w:val="28"/>
        </w:rPr>
        <w:t>launcher,</w:t>
      </w:r>
      <w:r>
        <w:rPr>
          <w:color w:val="002060"/>
          <w:sz w:val="28"/>
        </w:rPr>
        <w:t xml:space="preserve"> lors du tri dans </w:t>
      </w:r>
      <w:r w:rsidR="00F145BE">
        <w:rPr>
          <w:color w:val="002060"/>
          <w:sz w:val="28"/>
        </w:rPr>
        <w:t>l’historique,</w:t>
      </w:r>
      <w:r>
        <w:rPr>
          <w:color w:val="002060"/>
          <w:sz w:val="28"/>
        </w:rPr>
        <w:t xml:space="preserve"> la dernière </w:t>
      </w:r>
      <w:r w:rsidR="00F145BE">
        <w:rPr>
          <w:color w:val="002060"/>
          <w:sz w:val="28"/>
        </w:rPr>
        <w:t>ligne de</w:t>
      </w:r>
      <w:r>
        <w:rPr>
          <w:color w:val="002060"/>
          <w:sz w:val="28"/>
        </w:rPr>
        <w:t xml:space="preserve"> l’history.txt était écrite plusieurs fois lord de l’affichage du tri.</w:t>
      </w:r>
    </w:p>
    <w:p w14:paraId="5DE319B2" w14:textId="25015C69" w:rsidR="00A45F82" w:rsidRDefault="00A45F82" w:rsidP="00F82FD6">
      <w:pPr>
        <w:jc w:val="both"/>
        <w:rPr>
          <w:color w:val="002060"/>
          <w:sz w:val="28"/>
        </w:rPr>
      </w:pPr>
    </w:p>
    <w:p w14:paraId="33DF68F6" w14:textId="76F4970D" w:rsidR="001275B0" w:rsidRDefault="00F145BE" w:rsidP="00F82FD6">
      <w:pPr>
        <w:jc w:val="both"/>
        <w:rPr>
          <w:color w:val="002060"/>
          <w:sz w:val="28"/>
        </w:rPr>
      </w:pPr>
      <w:r>
        <w:rPr>
          <w:color w:val="002060"/>
          <w:sz w:val="28"/>
        </w:rPr>
        <w:t>Enfin,</w:t>
      </w:r>
      <w:r w:rsidR="00A45F82">
        <w:rPr>
          <w:color w:val="002060"/>
          <w:sz w:val="28"/>
        </w:rPr>
        <w:t xml:space="preserve"> nous avons </w:t>
      </w:r>
      <w:r>
        <w:rPr>
          <w:color w:val="002060"/>
          <w:sz w:val="28"/>
        </w:rPr>
        <w:t>eu du mal à gérer notre temps, du a cela nous avons pris du retard, et nous avons paniqué.</w:t>
      </w:r>
    </w:p>
    <w:p w14:paraId="4042E416" w14:textId="0A28B58B" w:rsidR="00A45F82" w:rsidRPr="00A45F82" w:rsidRDefault="00BF0911" w:rsidP="00F82FD6">
      <w:pPr>
        <w:jc w:val="both"/>
        <w:rPr>
          <w:color w:val="002060"/>
          <w:sz w:val="28"/>
        </w:rPr>
      </w:pPr>
      <w:r>
        <w:rPr>
          <w:color w:val="002060"/>
          <w:sz w:val="28"/>
        </w:rPr>
        <w:t xml:space="preserve">              </w:t>
      </w:r>
    </w:p>
    <w:p w14:paraId="68ECA4EB" w14:textId="06773C29" w:rsidR="0081539A" w:rsidRPr="0081539A" w:rsidRDefault="0081539A" w:rsidP="00F82FD6">
      <w:pPr>
        <w:pStyle w:val="Citationintense"/>
      </w:pPr>
      <w:bookmarkStart w:id="7" w:name="_Toc469316704"/>
      <w:r>
        <w:t>Résultats du projet</w:t>
      </w:r>
      <w:bookmarkEnd w:id="7"/>
    </w:p>
    <w:p w14:paraId="453541BB" w14:textId="456FED41" w:rsidR="003C456C" w:rsidRDefault="003C456C" w:rsidP="00F82FD6">
      <w:pPr>
        <w:jc w:val="both"/>
        <w:rPr>
          <w:color w:val="002060"/>
          <w:sz w:val="28"/>
        </w:rPr>
      </w:pPr>
    </w:p>
    <w:p w14:paraId="128301D6" w14:textId="1C5C4C5E" w:rsidR="001275B0" w:rsidRDefault="001275B0" w:rsidP="00F82FD6">
      <w:pPr>
        <w:jc w:val="both"/>
        <w:rPr>
          <w:color w:val="002060"/>
          <w:sz w:val="28"/>
        </w:rPr>
      </w:pPr>
      <w:r>
        <w:rPr>
          <w:color w:val="002060"/>
          <w:sz w:val="28"/>
        </w:rPr>
        <w:t>Dû</w:t>
      </w:r>
      <w:r w:rsidR="0027578B">
        <w:rPr>
          <w:color w:val="002060"/>
          <w:sz w:val="28"/>
        </w:rPr>
        <w:t xml:space="preserve"> aux contraintes techniques </w:t>
      </w:r>
      <w:r>
        <w:rPr>
          <w:color w:val="002060"/>
          <w:sz w:val="28"/>
        </w:rPr>
        <w:t>nous avons réalisés ces résultats suivant :</w:t>
      </w:r>
    </w:p>
    <w:p w14:paraId="1EC534CE" w14:textId="77777777" w:rsidR="001275B0" w:rsidRDefault="001275B0" w:rsidP="00F82FD6">
      <w:pPr>
        <w:jc w:val="both"/>
        <w:rPr>
          <w:color w:val="002060"/>
          <w:sz w:val="28"/>
        </w:rPr>
      </w:pPr>
    </w:p>
    <w:p w14:paraId="0E8774E4" w14:textId="77777777" w:rsidR="001275B0" w:rsidRDefault="001275B0" w:rsidP="00F82FD6">
      <w:pPr>
        <w:jc w:val="both"/>
        <w:rPr>
          <w:color w:val="002060"/>
          <w:sz w:val="28"/>
        </w:rPr>
      </w:pPr>
    </w:p>
    <w:p w14:paraId="4D54BE50" w14:textId="16677E20" w:rsidR="001275B0" w:rsidRDefault="001275B0" w:rsidP="00F82FD6">
      <w:pPr>
        <w:jc w:val="both"/>
        <w:rPr>
          <w:color w:val="002060"/>
          <w:sz w:val="28"/>
        </w:rPr>
      </w:pPr>
      <w:r>
        <w:rPr>
          <w:color w:val="002060"/>
          <w:sz w:val="28"/>
        </w:rPr>
        <w:t>Pour le saver statique nous avons réalisé un choix aléatoire sur 5 images PBM.</w:t>
      </w:r>
    </w:p>
    <w:p w14:paraId="730BDA4C" w14:textId="77777777" w:rsidR="001275B0" w:rsidRDefault="001275B0" w:rsidP="00F82FD6">
      <w:pPr>
        <w:jc w:val="both"/>
        <w:rPr>
          <w:color w:val="002060"/>
          <w:sz w:val="28"/>
        </w:rPr>
      </w:pPr>
    </w:p>
    <w:p w14:paraId="28C288C7" w14:textId="7C4A9CFB" w:rsidR="001275B0" w:rsidRDefault="001275B0" w:rsidP="00F82FD6">
      <w:pPr>
        <w:jc w:val="both"/>
        <w:rPr>
          <w:color w:val="002060"/>
          <w:sz w:val="28"/>
        </w:rPr>
      </w:pPr>
      <w:r>
        <w:rPr>
          <w:color w:val="002060"/>
          <w:sz w:val="28"/>
        </w:rPr>
        <w:t>Exemple : Ici l’image choisit aléatoirement est « Merry Christmas ».</w:t>
      </w:r>
    </w:p>
    <w:p w14:paraId="2D3E364A" w14:textId="2A7E0065" w:rsidR="001275B0" w:rsidRDefault="001275B0" w:rsidP="00F82FD6">
      <w:pPr>
        <w:jc w:val="both"/>
        <w:rPr>
          <w:color w:val="002060"/>
          <w:sz w:val="28"/>
        </w:rPr>
      </w:pPr>
      <w:r>
        <w:rPr>
          <w:noProof/>
        </w:rPr>
        <w:lastRenderedPageBreak/>
        <w:drawing>
          <wp:anchor distT="0" distB="0" distL="114300" distR="114300" simplePos="0" relativeHeight="251656704" behindDoc="0" locked="0" layoutInCell="1" allowOverlap="1" wp14:anchorId="7F86ADDE" wp14:editId="16812241">
            <wp:simplePos x="0" y="0"/>
            <wp:positionH relativeFrom="column">
              <wp:posOffset>-52070</wp:posOffset>
            </wp:positionH>
            <wp:positionV relativeFrom="paragraph">
              <wp:posOffset>231775</wp:posOffset>
            </wp:positionV>
            <wp:extent cx="5757545" cy="3626485"/>
            <wp:effectExtent l="0" t="0" r="0" b="0"/>
            <wp:wrapSquare wrapText="bothSides"/>
            <wp:docPr id="5" name="Image 5" descr="C:\Users\Jc\AppData\Local\Microsoft\Windows\INetCache\Content.Word\Capture du 2016-12-15 08-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AppData\Local\Microsoft\Windows\INetCache\Content.Word\Capture du 2016-12-15 08-54-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3626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547E3" w14:textId="77777777" w:rsidR="001275B0" w:rsidRDefault="001275B0" w:rsidP="00F82FD6">
      <w:pPr>
        <w:jc w:val="both"/>
        <w:rPr>
          <w:color w:val="002060"/>
          <w:sz w:val="28"/>
        </w:rPr>
      </w:pPr>
    </w:p>
    <w:p w14:paraId="0F53AF4D" w14:textId="77777777" w:rsidR="001275B0" w:rsidRDefault="001275B0" w:rsidP="00F82FD6">
      <w:pPr>
        <w:jc w:val="both"/>
        <w:rPr>
          <w:color w:val="002060"/>
          <w:sz w:val="28"/>
        </w:rPr>
      </w:pPr>
      <w:r>
        <w:rPr>
          <w:color w:val="002060"/>
          <w:sz w:val="28"/>
        </w:rPr>
        <w:t>Pour fermer le saver il faut appuyer sur n’importe quelle touche.</w:t>
      </w:r>
    </w:p>
    <w:p w14:paraId="6FB6285E" w14:textId="77777777" w:rsidR="001275B0" w:rsidRDefault="001275B0">
      <w:pPr>
        <w:rPr>
          <w:color w:val="002060"/>
          <w:sz w:val="28"/>
        </w:rPr>
      </w:pPr>
    </w:p>
    <w:p w14:paraId="3A378A58" w14:textId="77777777" w:rsidR="001275B0" w:rsidRDefault="001275B0">
      <w:pPr>
        <w:rPr>
          <w:color w:val="002060"/>
          <w:sz w:val="28"/>
        </w:rPr>
      </w:pPr>
    </w:p>
    <w:p w14:paraId="7FC336E5" w14:textId="77777777" w:rsidR="001275B0" w:rsidRDefault="001275B0">
      <w:pPr>
        <w:rPr>
          <w:color w:val="002060"/>
          <w:sz w:val="28"/>
        </w:rPr>
      </w:pPr>
    </w:p>
    <w:p w14:paraId="7F1DE2BA" w14:textId="77777777" w:rsidR="001275B0" w:rsidRDefault="001275B0">
      <w:pPr>
        <w:rPr>
          <w:color w:val="002060"/>
          <w:sz w:val="28"/>
        </w:rPr>
      </w:pPr>
    </w:p>
    <w:p w14:paraId="388FFD5F" w14:textId="77777777" w:rsidR="001275B0" w:rsidRDefault="001275B0">
      <w:pPr>
        <w:rPr>
          <w:color w:val="002060"/>
          <w:sz w:val="28"/>
        </w:rPr>
      </w:pPr>
    </w:p>
    <w:p w14:paraId="4B338B08" w14:textId="77777777" w:rsidR="006F3AE9" w:rsidRDefault="006F3AE9">
      <w:pPr>
        <w:rPr>
          <w:color w:val="002060"/>
          <w:sz w:val="28"/>
        </w:rPr>
      </w:pPr>
    </w:p>
    <w:p w14:paraId="4AB24BFD" w14:textId="77777777" w:rsidR="0027578B" w:rsidRDefault="0027578B">
      <w:pPr>
        <w:rPr>
          <w:color w:val="002060"/>
          <w:sz w:val="28"/>
        </w:rPr>
      </w:pPr>
    </w:p>
    <w:p w14:paraId="351A0C57" w14:textId="77777777" w:rsidR="0027578B" w:rsidRDefault="0027578B">
      <w:pPr>
        <w:rPr>
          <w:color w:val="002060"/>
          <w:sz w:val="28"/>
        </w:rPr>
      </w:pPr>
    </w:p>
    <w:p w14:paraId="1C3D634F" w14:textId="77777777" w:rsidR="0027578B" w:rsidRDefault="0027578B">
      <w:pPr>
        <w:rPr>
          <w:color w:val="002060"/>
          <w:sz w:val="28"/>
        </w:rPr>
      </w:pPr>
      <w:r>
        <w:rPr>
          <w:color w:val="002060"/>
          <w:sz w:val="28"/>
        </w:rPr>
        <w:br w:type="page"/>
      </w:r>
    </w:p>
    <w:p w14:paraId="1A77DC10" w14:textId="65D30CBB" w:rsidR="001275B0" w:rsidRDefault="001275B0">
      <w:pPr>
        <w:rPr>
          <w:color w:val="002060"/>
          <w:sz w:val="28"/>
        </w:rPr>
      </w:pPr>
      <w:r>
        <w:rPr>
          <w:color w:val="002060"/>
          <w:sz w:val="28"/>
        </w:rPr>
        <w:lastRenderedPageBreak/>
        <w:t>Pour le saver dynamique</w:t>
      </w:r>
      <w:r w:rsidR="0027578B">
        <w:rPr>
          <w:color w:val="002060"/>
          <w:sz w:val="28"/>
        </w:rPr>
        <w:t> :</w:t>
      </w:r>
    </w:p>
    <w:p w14:paraId="212AED60" w14:textId="7B87AA79" w:rsidR="001275B0" w:rsidRDefault="0027578B">
      <w:pPr>
        <w:rPr>
          <w:color w:val="002060"/>
          <w:sz w:val="28"/>
        </w:rPr>
      </w:pPr>
      <w:r w:rsidRPr="000429F3">
        <w:rPr>
          <w:noProof/>
          <w:color w:val="002060"/>
          <w:sz w:val="28"/>
        </w:rPr>
        <w:drawing>
          <wp:anchor distT="0" distB="0" distL="114300" distR="114300" simplePos="0" relativeHeight="251662848" behindDoc="0" locked="0" layoutInCell="1" allowOverlap="1" wp14:anchorId="5EDF0D9F" wp14:editId="68902D99">
            <wp:simplePos x="0" y="0"/>
            <wp:positionH relativeFrom="margin">
              <wp:align>center</wp:align>
            </wp:positionH>
            <wp:positionV relativeFrom="paragraph">
              <wp:posOffset>244475</wp:posOffset>
            </wp:positionV>
            <wp:extent cx="5829300" cy="3447415"/>
            <wp:effectExtent l="0" t="0" r="0" b="635"/>
            <wp:wrapTopAndBottom/>
            <wp:docPr id="9" name="Image 9" descr="C:\Users\Jc\Downloads\Capture du 2016-12-15 09-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Downloads\Capture du 2016-12-15 09-23-2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015" r="22525" b="2363"/>
                    <a:stretch/>
                  </pic:blipFill>
                  <pic:spPr bwMode="auto">
                    <a:xfrm>
                      <a:off x="0" y="0"/>
                      <a:ext cx="5829300" cy="3447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12E4E" w14:textId="63651BBF" w:rsidR="001275B0" w:rsidRPr="001275B0" w:rsidRDefault="001275B0" w:rsidP="000429F3">
      <w:pPr>
        <w:jc w:val="center"/>
      </w:pPr>
    </w:p>
    <w:p w14:paraId="7CCCECFB" w14:textId="5B317E07" w:rsidR="00710F5F" w:rsidRDefault="001275B0" w:rsidP="00F82FD6">
      <w:pPr>
        <w:jc w:val="both"/>
        <w:rPr>
          <w:color w:val="002060"/>
          <w:sz w:val="28"/>
        </w:rPr>
      </w:pPr>
      <w:r>
        <w:rPr>
          <w:color w:val="002060"/>
          <w:sz w:val="28"/>
        </w:rPr>
        <w:t xml:space="preserve"> </w:t>
      </w:r>
    </w:p>
    <w:p w14:paraId="6B950C2F" w14:textId="77777777" w:rsidR="00710F5F" w:rsidRDefault="00710F5F" w:rsidP="00F82FD6">
      <w:pPr>
        <w:jc w:val="both"/>
        <w:rPr>
          <w:color w:val="002060"/>
          <w:sz w:val="28"/>
        </w:rPr>
      </w:pPr>
      <w:r>
        <w:rPr>
          <w:color w:val="002060"/>
          <w:sz w:val="28"/>
        </w:rPr>
        <w:t>Ici nous n’avons pas réussi à rendre l’horloge horizontalement, du fait nous l’avons laissé verticalement.</w:t>
      </w:r>
    </w:p>
    <w:p w14:paraId="614E3BAE" w14:textId="77777777" w:rsidR="00710F5F" w:rsidRDefault="00710F5F" w:rsidP="00F82FD6">
      <w:pPr>
        <w:jc w:val="both"/>
        <w:rPr>
          <w:color w:val="002060"/>
          <w:sz w:val="28"/>
        </w:rPr>
      </w:pPr>
    </w:p>
    <w:p w14:paraId="12B62281" w14:textId="77777777" w:rsidR="00B4077A" w:rsidRDefault="00710F5F" w:rsidP="00F82FD6">
      <w:pPr>
        <w:jc w:val="both"/>
        <w:rPr>
          <w:color w:val="002060"/>
          <w:sz w:val="28"/>
        </w:rPr>
      </w:pPr>
      <w:r>
        <w:rPr>
          <w:color w:val="002060"/>
          <w:sz w:val="28"/>
        </w:rPr>
        <w:t xml:space="preserve">L’heure affiche </w:t>
      </w:r>
      <w:r w:rsidR="00B4077A">
        <w:rPr>
          <w:color w:val="002060"/>
          <w:sz w:val="28"/>
        </w:rPr>
        <w:t>09 : 23 : 20.</w:t>
      </w:r>
    </w:p>
    <w:p w14:paraId="334634AC" w14:textId="77777777" w:rsidR="00674507" w:rsidRDefault="00674507" w:rsidP="00F82FD6">
      <w:pPr>
        <w:jc w:val="both"/>
        <w:rPr>
          <w:color w:val="002060"/>
          <w:sz w:val="28"/>
        </w:rPr>
      </w:pPr>
    </w:p>
    <w:p w14:paraId="275F6E5F" w14:textId="19563C59" w:rsidR="00674507" w:rsidRDefault="00674507" w:rsidP="00F82FD6">
      <w:pPr>
        <w:jc w:val="both"/>
        <w:rPr>
          <w:color w:val="002060"/>
          <w:sz w:val="28"/>
        </w:rPr>
      </w:pPr>
      <w:r>
        <w:rPr>
          <w:color w:val="002060"/>
          <w:sz w:val="28"/>
        </w:rPr>
        <w:t>Pour rendre la main au SHELL il faut appuyer sur Ctrl^C</w:t>
      </w:r>
    </w:p>
    <w:p w14:paraId="1BEA6E8B" w14:textId="77777777" w:rsidR="0027578B" w:rsidRDefault="0027578B">
      <w:pPr>
        <w:rPr>
          <w:color w:val="002060"/>
          <w:sz w:val="28"/>
        </w:rPr>
      </w:pPr>
    </w:p>
    <w:p w14:paraId="0300B07E" w14:textId="77777777" w:rsidR="0027578B" w:rsidRDefault="0027578B">
      <w:pPr>
        <w:rPr>
          <w:color w:val="002060"/>
          <w:sz w:val="28"/>
        </w:rPr>
      </w:pPr>
      <w:r>
        <w:rPr>
          <w:color w:val="002060"/>
          <w:sz w:val="28"/>
        </w:rPr>
        <w:br w:type="page"/>
      </w:r>
    </w:p>
    <w:p w14:paraId="61DC5044" w14:textId="3246BB00" w:rsidR="006F3AE9" w:rsidRDefault="0027578B">
      <w:pPr>
        <w:rPr>
          <w:color w:val="002060"/>
          <w:sz w:val="28"/>
        </w:rPr>
      </w:pPr>
      <w:r>
        <w:rPr>
          <w:color w:val="002060"/>
          <w:sz w:val="28"/>
        </w:rPr>
        <w:lastRenderedPageBreak/>
        <w:t>Enfin le mode interactif :</w:t>
      </w:r>
    </w:p>
    <w:p w14:paraId="5C002D6C" w14:textId="77777777" w:rsidR="006F3AE9" w:rsidRDefault="006F3AE9">
      <w:pPr>
        <w:rPr>
          <w:color w:val="002060"/>
          <w:sz w:val="28"/>
        </w:rPr>
      </w:pPr>
    </w:p>
    <w:p w14:paraId="51E3C91A" w14:textId="77777777" w:rsidR="0027578B" w:rsidRDefault="006F3AE9" w:rsidP="00F82FD6">
      <w:pPr>
        <w:jc w:val="both"/>
        <w:rPr>
          <w:color w:val="002060"/>
          <w:sz w:val="28"/>
        </w:rPr>
      </w:pPr>
      <w:r w:rsidRPr="006F3AE9">
        <w:rPr>
          <w:noProof/>
          <w:color w:val="002060"/>
          <w:sz w:val="28"/>
        </w:rPr>
        <w:drawing>
          <wp:anchor distT="0" distB="0" distL="114300" distR="114300" simplePos="0" relativeHeight="251664896" behindDoc="0" locked="0" layoutInCell="1" allowOverlap="1" wp14:anchorId="4D6BC809" wp14:editId="39A6C2D1">
            <wp:simplePos x="0" y="0"/>
            <wp:positionH relativeFrom="column">
              <wp:posOffset>-4445</wp:posOffset>
            </wp:positionH>
            <wp:positionV relativeFrom="paragraph">
              <wp:posOffset>-2540</wp:posOffset>
            </wp:positionV>
            <wp:extent cx="5757545" cy="3625768"/>
            <wp:effectExtent l="0" t="0" r="0" b="0"/>
            <wp:wrapSquare wrapText="bothSides"/>
            <wp:docPr id="10" name="Image 10" descr="C:\Users\Jc\Downloads\Capture du 2016-12-15 10-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Downloads\Capture du 2016-12-15 10-43-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3625768"/>
                    </a:xfrm>
                    <a:prstGeom prst="rect">
                      <a:avLst/>
                    </a:prstGeom>
                    <a:noFill/>
                    <a:ln>
                      <a:noFill/>
                    </a:ln>
                  </pic:spPr>
                </pic:pic>
              </a:graphicData>
            </a:graphic>
          </wp:anchor>
        </w:drawing>
      </w:r>
      <w:r w:rsidR="0027578B">
        <w:rPr>
          <w:color w:val="002060"/>
          <w:sz w:val="28"/>
        </w:rPr>
        <w:t xml:space="preserve">Ici nous avons notre avion dans notre console </w:t>
      </w:r>
    </w:p>
    <w:p w14:paraId="7C813920" w14:textId="77777777" w:rsidR="0027578B" w:rsidRDefault="0027578B" w:rsidP="00F82FD6">
      <w:pPr>
        <w:jc w:val="both"/>
        <w:rPr>
          <w:color w:val="002060"/>
          <w:sz w:val="28"/>
        </w:rPr>
      </w:pPr>
      <w:r>
        <w:rPr>
          <w:color w:val="002060"/>
          <w:sz w:val="28"/>
        </w:rPr>
        <w:t>On peut le diriger grâce aux flèches directionnelles.</w:t>
      </w:r>
    </w:p>
    <w:p w14:paraId="0DF768F3" w14:textId="5CF868F4" w:rsidR="0027578B" w:rsidRDefault="0027578B" w:rsidP="00F82FD6">
      <w:pPr>
        <w:jc w:val="both"/>
        <w:rPr>
          <w:color w:val="002060"/>
          <w:sz w:val="28"/>
        </w:rPr>
      </w:pPr>
      <w:r>
        <w:rPr>
          <w:color w:val="002060"/>
          <w:sz w:val="28"/>
        </w:rPr>
        <w:t>Afin de quitter la console et rendre la main au SHELL, il suffit d’appuyer sur ‘x’</w:t>
      </w:r>
      <w:r w:rsidR="001275B0">
        <w:rPr>
          <w:color w:val="002060"/>
          <w:sz w:val="28"/>
        </w:rPr>
        <w:br w:type="page"/>
      </w:r>
    </w:p>
    <w:p w14:paraId="541F0782" w14:textId="2B931B69" w:rsidR="000621DC" w:rsidRDefault="003C456C" w:rsidP="00F82FD6">
      <w:pPr>
        <w:pStyle w:val="Citationintense"/>
      </w:pPr>
      <w:bookmarkStart w:id="8" w:name="_Toc469316705"/>
      <w:r>
        <w:lastRenderedPageBreak/>
        <w:t>Conclusion et bilan individuels</w:t>
      </w:r>
      <w:bookmarkEnd w:id="8"/>
    </w:p>
    <w:p w14:paraId="3EEB145E" w14:textId="79FDD8C5" w:rsidR="000621DC" w:rsidRDefault="000621DC" w:rsidP="000621DC"/>
    <w:p w14:paraId="1A71E9C4" w14:textId="29A6D04D" w:rsidR="00CA6D36" w:rsidRPr="00674507" w:rsidRDefault="000621DC" w:rsidP="00674507">
      <w:pPr>
        <w:jc w:val="both"/>
        <w:rPr>
          <w:color w:val="002060"/>
          <w:sz w:val="28"/>
        </w:rPr>
      </w:pPr>
      <w:r w:rsidRPr="00674507">
        <w:rPr>
          <w:color w:val="002060"/>
          <w:sz w:val="28"/>
        </w:rPr>
        <w:t xml:space="preserve">Pour clôturer ce rapport de </w:t>
      </w:r>
      <w:r w:rsidR="00B4077A" w:rsidRPr="00674507">
        <w:rPr>
          <w:color w:val="002060"/>
          <w:sz w:val="28"/>
        </w:rPr>
        <w:t>projet, nous avons pris conscience qu’il faut bien se répartir les tâches,</w:t>
      </w:r>
      <w:r w:rsidR="006F3AE9">
        <w:rPr>
          <w:color w:val="002060"/>
          <w:sz w:val="28"/>
        </w:rPr>
        <w:t xml:space="preserve"> </w:t>
      </w:r>
      <w:r w:rsidR="0027578B">
        <w:rPr>
          <w:color w:val="002060"/>
          <w:sz w:val="28"/>
        </w:rPr>
        <w:t>du aux</w:t>
      </w:r>
      <w:r w:rsidR="006F3AE9">
        <w:rPr>
          <w:color w:val="002060"/>
          <w:sz w:val="28"/>
        </w:rPr>
        <w:t xml:space="preserve"> contraintes technique</w:t>
      </w:r>
      <w:r w:rsidR="00B4077A" w:rsidRPr="00674507">
        <w:rPr>
          <w:color w:val="002060"/>
          <w:sz w:val="28"/>
        </w:rPr>
        <w:t xml:space="preserve"> nous n’avons pas réussir à finir à 100% ce projet.</w:t>
      </w:r>
      <w:r w:rsidR="00674507" w:rsidRPr="00674507">
        <w:rPr>
          <w:color w:val="002060"/>
          <w:sz w:val="28"/>
        </w:rPr>
        <w:t xml:space="preserve"> Créer des screensaver est compliqué est nécessite d’avoir des connaissances en développement.</w:t>
      </w:r>
    </w:p>
    <w:p w14:paraId="64F7128C" w14:textId="1CA23AAF" w:rsidR="00674507" w:rsidRPr="00674507" w:rsidRDefault="00674507" w:rsidP="00674507">
      <w:pPr>
        <w:pStyle w:val="NormalWeb"/>
        <w:jc w:val="both"/>
        <w:rPr>
          <w:rFonts w:asciiTheme="minorHAnsi" w:hAnsiTheme="minorHAnsi"/>
          <w:color w:val="002060"/>
          <w:sz w:val="27"/>
          <w:szCs w:val="27"/>
        </w:rPr>
      </w:pPr>
      <w:r w:rsidRPr="00674507">
        <w:rPr>
          <w:rFonts w:asciiTheme="minorHAnsi" w:hAnsiTheme="minorHAnsi"/>
          <w:color w:val="002060"/>
          <w:sz w:val="28"/>
        </w:rPr>
        <w:t>Voilà pour le</w:t>
      </w:r>
      <w:r w:rsidRPr="00674507">
        <w:rPr>
          <w:rFonts w:asciiTheme="minorHAnsi" w:hAnsiTheme="minorHAnsi"/>
          <w:color w:val="002060"/>
          <w:sz w:val="27"/>
          <w:szCs w:val="27"/>
        </w:rPr>
        <w:t xml:space="preserve"> projet était intéressant, il est dans la continuité des Prosits.</w:t>
      </w:r>
    </w:p>
    <w:p w14:paraId="758F63B7" w14:textId="33B5616C" w:rsidR="00674507" w:rsidRDefault="00674507" w:rsidP="00674507">
      <w:pPr>
        <w:pStyle w:val="NormalWeb"/>
        <w:jc w:val="both"/>
        <w:rPr>
          <w:rFonts w:asciiTheme="minorHAnsi" w:hAnsiTheme="minorHAnsi"/>
          <w:color w:val="002060"/>
          <w:sz w:val="27"/>
          <w:szCs w:val="27"/>
        </w:rPr>
      </w:pPr>
      <w:r w:rsidRPr="00674507">
        <w:rPr>
          <w:rFonts w:asciiTheme="minorHAnsi" w:hAnsiTheme="minorHAnsi"/>
          <w:color w:val="002060"/>
          <w:sz w:val="27"/>
          <w:szCs w:val="27"/>
        </w:rPr>
        <w:t xml:space="preserve">Dans la durée du projet tous les membres du groupe ont participé aux différentes étapes du projet, avec des responsabilités pour chacun selon le travail à réaliser. </w:t>
      </w:r>
    </w:p>
    <w:p w14:paraId="5850DEC7" w14:textId="200F5C76" w:rsidR="00674507" w:rsidRDefault="00674507" w:rsidP="00674507">
      <w:pPr>
        <w:pStyle w:val="NormalWeb"/>
        <w:jc w:val="both"/>
        <w:rPr>
          <w:rFonts w:asciiTheme="minorHAnsi" w:hAnsiTheme="minorHAnsi"/>
          <w:color w:val="002060"/>
          <w:sz w:val="27"/>
          <w:szCs w:val="27"/>
        </w:rPr>
      </w:pPr>
      <w:r>
        <w:rPr>
          <w:rFonts w:asciiTheme="minorHAnsi" w:hAnsiTheme="minorHAnsi"/>
          <w:color w:val="002060"/>
          <w:sz w:val="27"/>
          <w:szCs w:val="27"/>
        </w:rPr>
        <w:t xml:space="preserve">Bilan : </w:t>
      </w:r>
    </w:p>
    <w:p w14:paraId="063876A7" w14:textId="77777777" w:rsidR="00F82FD6" w:rsidRDefault="00674507" w:rsidP="00674507">
      <w:pPr>
        <w:pStyle w:val="NormalWeb"/>
        <w:jc w:val="both"/>
        <w:rPr>
          <w:rFonts w:asciiTheme="minorHAnsi" w:hAnsiTheme="minorHAnsi"/>
          <w:color w:val="002060"/>
          <w:sz w:val="27"/>
          <w:szCs w:val="27"/>
        </w:rPr>
      </w:pPr>
      <w:r>
        <w:rPr>
          <w:rFonts w:asciiTheme="minorHAnsi" w:hAnsiTheme="minorHAnsi"/>
          <w:color w:val="002060"/>
          <w:sz w:val="27"/>
          <w:szCs w:val="27"/>
        </w:rPr>
        <w:t xml:space="preserve">Van-Camp Rémy : </w:t>
      </w:r>
    </w:p>
    <w:p w14:paraId="18819EC7" w14:textId="3F2CA5DB" w:rsidR="00674507" w:rsidRDefault="001E7DEB" w:rsidP="00674507">
      <w:pPr>
        <w:pStyle w:val="NormalWeb"/>
        <w:jc w:val="both"/>
        <w:rPr>
          <w:rFonts w:asciiTheme="minorHAnsi" w:hAnsiTheme="minorHAnsi"/>
          <w:color w:val="002060"/>
          <w:sz w:val="27"/>
          <w:szCs w:val="27"/>
        </w:rPr>
      </w:pPr>
      <w:r>
        <w:rPr>
          <w:rFonts w:asciiTheme="minorHAnsi" w:hAnsiTheme="minorHAnsi"/>
          <w:color w:val="002060"/>
          <w:sz w:val="27"/>
          <w:szCs w:val="27"/>
        </w:rPr>
        <w:t>Ce projet m’a permis de rassembler l’ensemble des mes connaissances en C, en regroupant les workshops et les prosits. L’entente dans le groupe a été productive. Le projet a été dans l’ensemble intéressant.</w:t>
      </w:r>
    </w:p>
    <w:p w14:paraId="5648CCB1" w14:textId="77777777" w:rsidR="00F82FD6" w:rsidRDefault="00674507" w:rsidP="00674507">
      <w:pPr>
        <w:pStyle w:val="NormalWeb"/>
        <w:jc w:val="both"/>
        <w:rPr>
          <w:rFonts w:asciiTheme="minorHAnsi" w:hAnsiTheme="minorHAnsi"/>
          <w:color w:val="002060"/>
          <w:sz w:val="27"/>
          <w:szCs w:val="27"/>
        </w:rPr>
      </w:pPr>
      <w:r>
        <w:rPr>
          <w:rFonts w:asciiTheme="minorHAnsi" w:hAnsiTheme="minorHAnsi"/>
          <w:color w:val="002060"/>
          <w:sz w:val="27"/>
          <w:szCs w:val="27"/>
        </w:rPr>
        <w:t xml:space="preserve">Rigault Arnaud : </w:t>
      </w:r>
    </w:p>
    <w:p w14:paraId="0618D133" w14:textId="41E195B1" w:rsidR="001E7DEB" w:rsidRDefault="001E7DEB" w:rsidP="00674507">
      <w:pPr>
        <w:pStyle w:val="NormalWeb"/>
        <w:jc w:val="both"/>
        <w:rPr>
          <w:rFonts w:asciiTheme="minorHAnsi" w:hAnsiTheme="minorHAnsi"/>
          <w:color w:val="002060"/>
          <w:sz w:val="27"/>
          <w:szCs w:val="27"/>
        </w:rPr>
      </w:pPr>
      <w:r>
        <w:rPr>
          <w:rFonts w:asciiTheme="minorHAnsi" w:hAnsiTheme="minorHAnsi"/>
          <w:color w:val="002060"/>
          <w:sz w:val="27"/>
          <w:szCs w:val="27"/>
        </w:rPr>
        <w:t>Les attentes autour de ce projet a nécessité mes compétences acquises lors des précédentes semaines. De plus le travail en groupe a permis d’avoir une charge de travail moins important sachant que le groupe réfléchissait de la même manière</w:t>
      </w:r>
      <w:r w:rsidR="00F82FD6">
        <w:rPr>
          <w:rFonts w:asciiTheme="minorHAnsi" w:hAnsiTheme="minorHAnsi"/>
          <w:color w:val="002060"/>
          <w:sz w:val="27"/>
          <w:szCs w:val="27"/>
        </w:rPr>
        <w:t>.</w:t>
      </w:r>
    </w:p>
    <w:p w14:paraId="3D7CEADE" w14:textId="7BE3376D" w:rsidR="00674507" w:rsidRDefault="00674507" w:rsidP="00674507">
      <w:pPr>
        <w:pStyle w:val="NormalWeb"/>
        <w:jc w:val="both"/>
        <w:rPr>
          <w:rFonts w:asciiTheme="minorHAnsi" w:hAnsiTheme="minorHAnsi"/>
          <w:color w:val="002060"/>
          <w:sz w:val="27"/>
          <w:szCs w:val="27"/>
        </w:rPr>
      </w:pPr>
      <w:r>
        <w:rPr>
          <w:rFonts w:asciiTheme="minorHAnsi" w:hAnsiTheme="minorHAnsi"/>
          <w:color w:val="002060"/>
          <w:sz w:val="27"/>
          <w:szCs w:val="27"/>
        </w:rPr>
        <w:t>Lecomte Alexandre :</w:t>
      </w:r>
    </w:p>
    <w:p w14:paraId="011E3BF1" w14:textId="42BD6BC5" w:rsidR="001E7DEB" w:rsidRPr="001E7DEB" w:rsidRDefault="001E7DEB" w:rsidP="00674507">
      <w:pPr>
        <w:pStyle w:val="NormalWeb"/>
        <w:jc w:val="both"/>
        <w:rPr>
          <w:rFonts w:asciiTheme="minorHAnsi" w:hAnsiTheme="minorHAnsi"/>
          <w:color w:val="002060"/>
          <w:sz w:val="27"/>
          <w:szCs w:val="27"/>
        </w:rPr>
      </w:pPr>
      <w:r w:rsidRPr="001E7DEB">
        <w:rPr>
          <w:rFonts w:asciiTheme="minorHAnsi" w:hAnsiTheme="minorHAnsi"/>
          <w:color w:val="002060"/>
          <w:sz w:val="28"/>
          <w:szCs w:val="27"/>
        </w:rPr>
        <w:t>Ce premier projet fut une expérience enrichissante. A travers celui-ci j’ai pu développer des compétences techniques (programmation, langage C, système UNIX…) mais aussi relationnelles (gestion d’un projet). Me voyant attribué la responsabilité du développement du lanceur exiasaver ainsi que du screensaver statique je suis parvenu malgré certaines difficultés techniques à les réaliser. J’ai pu résoudre mes problèmes grâce à aux échanges avec les autres membres du groupe.</w:t>
      </w:r>
    </w:p>
    <w:p w14:paraId="56D25080" w14:textId="77777777" w:rsidR="00674507" w:rsidRDefault="00674507" w:rsidP="00674507">
      <w:pPr>
        <w:pStyle w:val="NormalWeb"/>
        <w:jc w:val="both"/>
        <w:rPr>
          <w:rFonts w:asciiTheme="minorHAnsi" w:hAnsiTheme="minorHAnsi"/>
          <w:color w:val="002060"/>
          <w:sz w:val="27"/>
          <w:szCs w:val="27"/>
        </w:rPr>
      </w:pPr>
    </w:p>
    <w:p w14:paraId="5D671ABC" w14:textId="77777777" w:rsidR="00674507" w:rsidRDefault="00674507" w:rsidP="00674507">
      <w:pPr>
        <w:pStyle w:val="NormalWeb"/>
        <w:jc w:val="both"/>
        <w:rPr>
          <w:rFonts w:asciiTheme="minorHAnsi" w:hAnsiTheme="minorHAnsi"/>
          <w:color w:val="002060"/>
          <w:sz w:val="27"/>
          <w:szCs w:val="27"/>
        </w:rPr>
      </w:pPr>
    </w:p>
    <w:p w14:paraId="57798F23" w14:textId="505DA315" w:rsidR="00674507" w:rsidRDefault="00674507" w:rsidP="00674507">
      <w:pPr>
        <w:pStyle w:val="NormalWeb"/>
        <w:jc w:val="both"/>
        <w:rPr>
          <w:rFonts w:asciiTheme="minorHAnsi" w:hAnsiTheme="minorHAnsi"/>
          <w:color w:val="002060"/>
          <w:sz w:val="27"/>
          <w:szCs w:val="27"/>
        </w:rPr>
      </w:pPr>
      <w:r>
        <w:rPr>
          <w:rFonts w:asciiTheme="minorHAnsi" w:hAnsiTheme="minorHAnsi"/>
          <w:color w:val="002060"/>
          <w:sz w:val="27"/>
          <w:szCs w:val="27"/>
        </w:rPr>
        <w:t xml:space="preserve">Podevin Jean clément : </w:t>
      </w:r>
    </w:p>
    <w:p w14:paraId="4B423A30" w14:textId="54AFA521" w:rsidR="006F3AE9" w:rsidRDefault="001E7DEB" w:rsidP="00674507">
      <w:pPr>
        <w:pStyle w:val="NormalWeb"/>
        <w:jc w:val="both"/>
        <w:rPr>
          <w:rFonts w:asciiTheme="minorHAnsi" w:hAnsiTheme="minorHAnsi"/>
          <w:color w:val="002060"/>
          <w:sz w:val="27"/>
          <w:szCs w:val="27"/>
        </w:rPr>
      </w:pPr>
      <w:r>
        <w:rPr>
          <w:rFonts w:asciiTheme="minorHAnsi" w:hAnsiTheme="minorHAnsi"/>
          <w:color w:val="002060"/>
          <w:sz w:val="27"/>
          <w:szCs w:val="27"/>
        </w:rPr>
        <w:t>Ayant des difficultés en C depuis le début, ce projet fut une expérience qui m’a fait progresser en cela.</w:t>
      </w:r>
      <w:r w:rsidR="00F82FD6" w:rsidRPr="00F82FD6">
        <w:rPr>
          <w:rFonts w:asciiTheme="minorHAnsi" w:hAnsiTheme="minorHAnsi"/>
          <w:color w:val="002060"/>
          <w:sz w:val="27"/>
          <w:szCs w:val="27"/>
        </w:rPr>
        <w:t xml:space="preserve"> </w:t>
      </w:r>
      <w:r w:rsidR="00F82FD6">
        <w:rPr>
          <w:rFonts w:asciiTheme="minorHAnsi" w:hAnsiTheme="minorHAnsi"/>
          <w:color w:val="002060"/>
          <w:sz w:val="27"/>
          <w:szCs w:val="27"/>
        </w:rPr>
        <w:t xml:space="preserve">De plus ce fut mon premier projet en tant que chef de projet, cela fut compliqué à comprendre comment procéder. </w:t>
      </w:r>
      <w:r w:rsidR="006F3AE9">
        <w:rPr>
          <w:rFonts w:asciiTheme="minorHAnsi" w:hAnsiTheme="minorHAnsi"/>
          <w:color w:val="002060"/>
          <w:sz w:val="27"/>
          <w:szCs w:val="27"/>
        </w:rPr>
        <w:t xml:space="preserve">Néanmoins cette première expérience fut attrayante, répartir les tâches, j’ai appris à manipuler un nouveau logiciel (GANTT / Ms </w:t>
      </w:r>
      <w:r w:rsidR="0027578B">
        <w:rPr>
          <w:rFonts w:asciiTheme="minorHAnsi" w:hAnsiTheme="minorHAnsi"/>
          <w:color w:val="002060"/>
          <w:sz w:val="27"/>
          <w:szCs w:val="27"/>
        </w:rPr>
        <w:t>Project)</w:t>
      </w:r>
      <w:r w:rsidR="006F3AE9">
        <w:rPr>
          <w:rFonts w:asciiTheme="minorHAnsi" w:hAnsiTheme="minorHAnsi"/>
          <w:color w:val="002060"/>
          <w:sz w:val="27"/>
          <w:szCs w:val="27"/>
        </w:rPr>
        <w:t>.</w:t>
      </w:r>
      <w:r w:rsidR="00F82FD6">
        <w:rPr>
          <w:rFonts w:asciiTheme="minorHAnsi" w:hAnsiTheme="minorHAnsi"/>
          <w:color w:val="002060"/>
          <w:sz w:val="27"/>
          <w:szCs w:val="27"/>
        </w:rPr>
        <w:t xml:space="preserve"> </w:t>
      </w:r>
      <w:r w:rsidR="006F3AE9">
        <w:rPr>
          <w:rFonts w:asciiTheme="minorHAnsi" w:hAnsiTheme="minorHAnsi"/>
          <w:color w:val="002060"/>
          <w:sz w:val="27"/>
          <w:szCs w:val="27"/>
        </w:rPr>
        <w:t xml:space="preserve">Pour finir la cohésion avec le groupe a été très </w:t>
      </w:r>
      <w:r w:rsidR="0027578B">
        <w:rPr>
          <w:rFonts w:asciiTheme="minorHAnsi" w:hAnsiTheme="minorHAnsi"/>
          <w:color w:val="002060"/>
          <w:sz w:val="27"/>
          <w:szCs w:val="27"/>
        </w:rPr>
        <w:t>bonne</w:t>
      </w:r>
      <w:r w:rsidR="006F3AE9">
        <w:rPr>
          <w:rFonts w:asciiTheme="minorHAnsi" w:hAnsiTheme="minorHAnsi"/>
          <w:color w:val="002060"/>
          <w:sz w:val="27"/>
          <w:szCs w:val="27"/>
        </w:rPr>
        <w:t>, nous nous sommes aidés les uns les autres et nous avons fait notre possible pour rendre un projet fonctionnel</w:t>
      </w:r>
    </w:p>
    <w:p w14:paraId="3FAD19CE" w14:textId="77777777" w:rsidR="006F3AE9" w:rsidRPr="00674507" w:rsidRDefault="006F3AE9" w:rsidP="00674507">
      <w:pPr>
        <w:pStyle w:val="NormalWeb"/>
        <w:jc w:val="both"/>
        <w:rPr>
          <w:rFonts w:asciiTheme="minorHAnsi" w:hAnsiTheme="minorHAnsi"/>
          <w:color w:val="002060"/>
          <w:sz w:val="27"/>
          <w:szCs w:val="27"/>
        </w:rPr>
      </w:pPr>
    </w:p>
    <w:p w14:paraId="1D3DAD9F" w14:textId="68C9A07D" w:rsidR="00B4077A" w:rsidRDefault="00B4077A" w:rsidP="000621DC">
      <w:pPr>
        <w:rPr>
          <w:color w:val="0070C0"/>
          <w:sz w:val="28"/>
        </w:rPr>
      </w:pPr>
    </w:p>
    <w:p w14:paraId="630BC7B8" w14:textId="77777777" w:rsidR="002B2C8D" w:rsidRDefault="002B2C8D" w:rsidP="000621DC">
      <w:pPr>
        <w:rPr>
          <w:color w:val="0070C0"/>
          <w:sz w:val="28"/>
        </w:rPr>
      </w:pPr>
    </w:p>
    <w:p w14:paraId="55F9D7FA" w14:textId="77777777" w:rsidR="002B2C8D" w:rsidRDefault="002B2C8D" w:rsidP="000621DC">
      <w:pPr>
        <w:rPr>
          <w:color w:val="0070C0"/>
          <w:sz w:val="28"/>
        </w:rPr>
      </w:pPr>
    </w:p>
    <w:p w14:paraId="6CDF6E81" w14:textId="77777777" w:rsidR="002B2C8D" w:rsidRDefault="002B2C8D" w:rsidP="000621DC">
      <w:pPr>
        <w:rPr>
          <w:color w:val="0070C0"/>
          <w:sz w:val="28"/>
        </w:rPr>
      </w:pPr>
    </w:p>
    <w:p w14:paraId="529F3F27" w14:textId="77777777" w:rsidR="002B2C8D" w:rsidRDefault="002B2C8D" w:rsidP="000621DC">
      <w:pPr>
        <w:rPr>
          <w:color w:val="0070C0"/>
          <w:sz w:val="28"/>
        </w:rPr>
      </w:pPr>
    </w:p>
    <w:p w14:paraId="42469169" w14:textId="77777777" w:rsidR="002B2C8D" w:rsidRDefault="002B2C8D" w:rsidP="000621DC">
      <w:pPr>
        <w:rPr>
          <w:color w:val="0070C0"/>
          <w:sz w:val="28"/>
        </w:rPr>
      </w:pPr>
    </w:p>
    <w:p w14:paraId="2845459C" w14:textId="77777777" w:rsidR="002B2C8D" w:rsidRDefault="002B2C8D" w:rsidP="000621DC">
      <w:pPr>
        <w:rPr>
          <w:color w:val="0070C0"/>
          <w:sz w:val="28"/>
        </w:rPr>
      </w:pPr>
    </w:p>
    <w:p w14:paraId="048C2AB2" w14:textId="1CA3A553" w:rsidR="002B2C8D" w:rsidRPr="000621DC" w:rsidRDefault="002B2C8D" w:rsidP="000621DC">
      <w:pPr>
        <w:rPr>
          <w:color w:val="0070C0"/>
          <w:sz w:val="28"/>
        </w:rPr>
      </w:pPr>
      <w:r>
        <w:rPr>
          <w:color w:val="0070C0"/>
          <w:sz w:val="28"/>
        </w:rPr>
        <w:t xml:space="preserve">Liens github : </w:t>
      </w:r>
      <w:r w:rsidRPr="002B2C8D">
        <w:rPr>
          <w:color w:val="0070C0"/>
          <w:sz w:val="28"/>
        </w:rPr>
        <w:t>https://github.com/AlexandreLec/exiaSaver</w:t>
      </w:r>
      <w:bookmarkStart w:id="9" w:name="_GoBack"/>
      <w:bookmarkEnd w:id="9"/>
    </w:p>
    <w:sectPr w:rsidR="002B2C8D" w:rsidRPr="000621DC" w:rsidSect="00245FB3">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E747A" w14:textId="77777777" w:rsidR="006842D6" w:rsidRDefault="006842D6" w:rsidP="00307692">
      <w:r>
        <w:separator/>
      </w:r>
    </w:p>
  </w:endnote>
  <w:endnote w:type="continuationSeparator" w:id="0">
    <w:p w14:paraId="6A6A1F30" w14:textId="77777777" w:rsidR="006842D6" w:rsidRDefault="006842D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A4441" w14:textId="77777777" w:rsidR="006842D6" w:rsidRDefault="006842D6" w:rsidP="00307692">
      <w:r>
        <w:separator/>
      </w:r>
    </w:p>
  </w:footnote>
  <w:footnote w:type="continuationSeparator" w:id="0">
    <w:p w14:paraId="22EDC8DB" w14:textId="77777777" w:rsidR="006842D6" w:rsidRDefault="006842D6" w:rsidP="003076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70F95"/>
    <w:multiLevelType w:val="hybridMultilevel"/>
    <w:tmpl w:val="C100D476"/>
    <w:lvl w:ilvl="0" w:tplc="A3DCB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BE7C50"/>
    <w:multiLevelType w:val="hybridMultilevel"/>
    <w:tmpl w:val="52445B94"/>
    <w:lvl w:ilvl="0" w:tplc="CF022C84">
      <w:start w:val="1"/>
      <w:numFmt w:val="low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726E6D"/>
    <w:multiLevelType w:val="hybridMultilevel"/>
    <w:tmpl w:val="349E20CC"/>
    <w:lvl w:ilvl="0" w:tplc="AB30BE84">
      <w:start w:val="1"/>
      <w:numFmt w:val="upperRoman"/>
      <w:lvlText w:val="%1-"/>
      <w:lvlJc w:val="left"/>
      <w:pPr>
        <w:ind w:left="1944" w:hanging="1080"/>
      </w:pPr>
      <w:rPr>
        <w:rFonts w:hint="default"/>
      </w:rPr>
    </w:lvl>
    <w:lvl w:ilvl="1" w:tplc="040C0019" w:tentative="1">
      <w:start w:val="1"/>
      <w:numFmt w:val="lowerLetter"/>
      <w:lvlText w:val="%2."/>
      <w:lvlJc w:val="left"/>
      <w:pPr>
        <w:ind w:left="1944" w:hanging="360"/>
      </w:pPr>
    </w:lvl>
    <w:lvl w:ilvl="2" w:tplc="040C001B" w:tentative="1">
      <w:start w:val="1"/>
      <w:numFmt w:val="lowerRoman"/>
      <w:lvlText w:val="%3."/>
      <w:lvlJc w:val="right"/>
      <w:pPr>
        <w:ind w:left="2664" w:hanging="180"/>
      </w:pPr>
    </w:lvl>
    <w:lvl w:ilvl="3" w:tplc="040C000F" w:tentative="1">
      <w:start w:val="1"/>
      <w:numFmt w:val="decimal"/>
      <w:lvlText w:val="%4."/>
      <w:lvlJc w:val="left"/>
      <w:pPr>
        <w:ind w:left="3384" w:hanging="360"/>
      </w:pPr>
    </w:lvl>
    <w:lvl w:ilvl="4" w:tplc="040C0019" w:tentative="1">
      <w:start w:val="1"/>
      <w:numFmt w:val="lowerLetter"/>
      <w:lvlText w:val="%5."/>
      <w:lvlJc w:val="left"/>
      <w:pPr>
        <w:ind w:left="4104" w:hanging="360"/>
      </w:pPr>
    </w:lvl>
    <w:lvl w:ilvl="5" w:tplc="040C001B" w:tentative="1">
      <w:start w:val="1"/>
      <w:numFmt w:val="lowerRoman"/>
      <w:lvlText w:val="%6."/>
      <w:lvlJc w:val="right"/>
      <w:pPr>
        <w:ind w:left="4824" w:hanging="180"/>
      </w:pPr>
    </w:lvl>
    <w:lvl w:ilvl="6" w:tplc="040C000F" w:tentative="1">
      <w:start w:val="1"/>
      <w:numFmt w:val="decimal"/>
      <w:lvlText w:val="%7."/>
      <w:lvlJc w:val="left"/>
      <w:pPr>
        <w:ind w:left="5544" w:hanging="360"/>
      </w:pPr>
    </w:lvl>
    <w:lvl w:ilvl="7" w:tplc="040C0019" w:tentative="1">
      <w:start w:val="1"/>
      <w:numFmt w:val="lowerLetter"/>
      <w:lvlText w:val="%8."/>
      <w:lvlJc w:val="left"/>
      <w:pPr>
        <w:ind w:left="6264" w:hanging="360"/>
      </w:pPr>
    </w:lvl>
    <w:lvl w:ilvl="8" w:tplc="040C001B" w:tentative="1">
      <w:start w:val="1"/>
      <w:numFmt w:val="lowerRoman"/>
      <w:lvlText w:val="%9."/>
      <w:lvlJc w:val="right"/>
      <w:pPr>
        <w:ind w:left="6984" w:hanging="180"/>
      </w:pPr>
    </w:lvl>
  </w:abstractNum>
  <w:abstractNum w:abstractNumId="3" w15:restartNumberingAfterBreak="0">
    <w:nsid w:val="715765E1"/>
    <w:multiLevelType w:val="hybridMultilevel"/>
    <w:tmpl w:val="4E963848"/>
    <w:lvl w:ilvl="0" w:tplc="6B5AC00E">
      <w:start w:val="1"/>
      <w:numFmt w:val="lowerRoman"/>
      <w:pStyle w:val="Citationintense"/>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activeWritingStyle w:appName="MSWord" w:lang="fr-FR" w:vendorID="64" w:dllVersion="131078" w:nlCheck="1" w:checkStyle="0"/>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E36"/>
    <w:rsid w:val="000048C2"/>
    <w:rsid w:val="000053BF"/>
    <w:rsid w:val="000326C5"/>
    <w:rsid w:val="000429F3"/>
    <w:rsid w:val="000621DC"/>
    <w:rsid w:val="000861DC"/>
    <w:rsid w:val="000E3268"/>
    <w:rsid w:val="00113247"/>
    <w:rsid w:val="001275B0"/>
    <w:rsid w:val="00137564"/>
    <w:rsid w:val="00154F18"/>
    <w:rsid w:val="001730CA"/>
    <w:rsid w:val="001A02BE"/>
    <w:rsid w:val="001B19E0"/>
    <w:rsid w:val="001E7DEB"/>
    <w:rsid w:val="00202362"/>
    <w:rsid w:val="00245FB3"/>
    <w:rsid w:val="002534DD"/>
    <w:rsid w:val="00255463"/>
    <w:rsid w:val="002724D3"/>
    <w:rsid w:val="0027578B"/>
    <w:rsid w:val="00285ECD"/>
    <w:rsid w:val="002A724D"/>
    <w:rsid w:val="002B2C8D"/>
    <w:rsid w:val="00307692"/>
    <w:rsid w:val="00327748"/>
    <w:rsid w:val="00330C28"/>
    <w:rsid w:val="0035101B"/>
    <w:rsid w:val="00364ADF"/>
    <w:rsid w:val="00383407"/>
    <w:rsid w:val="003874D9"/>
    <w:rsid w:val="003B5121"/>
    <w:rsid w:val="003C456C"/>
    <w:rsid w:val="00401E41"/>
    <w:rsid w:val="00472FC1"/>
    <w:rsid w:val="00475563"/>
    <w:rsid w:val="004A78BE"/>
    <w:rsid w:val="004E03D1"/>
    <w:rsid w:val="004E2E8D"/>
    <w:rsid w:val="00520E36"/>
    <w:rsid w:val="0054377B"/>
    <w:rsid w:val="00544DC4"/>
    <w:rsid w:val="00552A23"/>
    <w:rsid w:val="0058332A"/>
    <w:rsid w:val="005A0D47"/>
    <w:rsid w:val="0065536C"/>
    <w:rsid w:val="00674507"/>
    <w:rsid w:val="006842D6"/>
    <w:rsid w:val="006976A6"/>
    <w:rsid w:val="006B445E"/>
    <w:rsid w:val="006F3AE9"/>
    <w:rsid w:val="00710F5F"/>
    <w:rsid w:val="007113F3"/>
    <w:rsid w:val="00726528"/>
    <w:rsid w:val="00784F87"/>
    <w:rsid w:val="007975A2"/>
    <w:rsid w:val="007D0642"/>
    <w:rsid w:val="007F2D0B"/>
    <w:rsid w:val="007F3531"/>
    <w:rsid w:val="008068D4"/>
    <w:rsid w:val="0081539A"/>
    <w:rsid w:val="00844E51"/>
    <w:rsid w:val="0087101A"/>
    <w:rsid w:val="00901EB1"/>
    <w:rsid w:val="00907377"/>
    <w:rsid w:val="00930BC2"/>
    <w:rsid w:val="009527A3"/>
    <w:rsid w:val="009632A5"/>
    <w:rsid w:val="00980171"/>
    <w:rsid w:val="00994907"/>
    <w:rsid w:val="009A47E7"/>
    <w:rsid w:val="009F0C65"/>
    <w:rsid w:val="00A45F82"/>
    <w:rsid w:val="00A51827"/>
    <w:rsid w:val="00A53DD2"/>
    <w:rsid w:val="00A646C3"/>
    <w:rsid w:val="00A74D64"/>
    <w:rsid w:val="00AA04D5"/>
    <w:rsid w:val="00AC0341"/>
    <w:rsid w:val="00AF3316"/>
    <w:rsid w:val="00AF3C58"/>
    <w:rsid w:val="00AF7742"/>
    <w:rsid w:val="00B3766B"/>
    <w:rsid w:val="00B4077A"/>
    <w:rsid w:val="00B672AA"/>
    <w:rsid w:val="00B95C66"/>
    <w:rsid w:val="00BD6711"/>
    <w:rsid w:val="00BF0911"/>
    <w:rsid w:val="00BF0E26"/>
    <w:rsid w:val="00C05E98"/>
    <w:rsid w:val="00C57FC3"/>
    <w:rsid w:val="00CA6D36"/>
    <w:rsid w:val="00D607C7"/>
    <w:rsid w:val="00D86F3D"/>
    <w:rsid w:val="00D90008"/>
    <w:rsid w:val="00D97D16"/>
    <w:rsid w:val="00DD3C9A"/>
    <w:rsid w:val="00DE4713"/>
    <w:rsid w:val="00E5405E"/>
    <w:rsid w:val="00E752DE"/>
    <w:rsid w:val="00E85D13"/>
    <w:rsid w:val="00EA6010"/>
    <w:rsid w:val="00EC4EF6"/>
    <w:rsid w:val="00F02DF0"/>
    <w:rsid w:val="00F145BE"/>
    <w:rsid w:val="00F40A20"/>
    <w:rsid w:val="00F8101C"/>
    <w:rsid w:val="00F82FD6"/>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D4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B19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13756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customStyle="1" w:styleId="Titre1Car">
    <w:name w:val="Titre 1 Car"/>
    <w:basedOn w:val="Policepardfaut"/>
    <w:link w:val="Titre1"/>
    <w:uiPriority w:val="9"/>
    <w:rsid w:val="001B19E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1B19E0"/>
    <w:pPr>
      <w:spacing w:line="259" w:lineRule="auto"/>
      <w:outlineLvl w:val="9"/>
    </w:pPr>
  </w:style>
  <w:style w:type="paragraph" w:styleId="Paragraphedeliste">
    <w:name w:val="List Paragraph"/>
    <w:basedOn w:val="Normal"/>
    <w:uiPriority w:val="34"/>
    <w:qFormat/>
    <w:rsid w:val="001B19E0"/>
    <w:pPr>
      <w:ind w:left="720"/>
      <w:contextualSpacing/>
    </w:pPr>
  </w:style>
  <w:style w:type="paragraph" w:styleId="Citationintense">
    <w:name w:val="Intense Quote"/>
    <w:basedOn w:val="Normal"/>
    <w:next w:val="Normal"/>
    <w:link w:val="CitationintenseCar"/>
    <w:autoRedefine/>
    <w:uiPriority w:val="30"/>
    <w:qFormat/>
    <w:rsid w:val="00F82FD6"/>
    <w:pPr>
      <w:numPr>
        <w:numId w:val="3"/>
      </w:numPr>
      <w:pBdr>
        <w:top w:val="single" w:sz="4" w:space="10" w:color="4F81BD" w:themeColor="accent1"/>
        <w:bottom w:val="single" w:sz="4" w:space="10" w:color="4F81BD" w:themeColor="accent1"/>
      </w:pBdr>
      <w:spacing w:before="360" w:after="360"/>
      <w:ind w:right="864"/>
      <w:jc w:val="center"/>
      <w:outlineLvl w:val="0"/>
    </w:pPr>
    <w:rPr>
      <w:rFonts w:ascii="Castellar" w:hAnsi="Castellar"/>
      <w:iCs/>
      <w:color w:val="943634" w:themeColor="accent2" w:themeShade="BF"/>
      <w:sz w:val="44"/>
    </w:rPr>
  </w:style>
  <w:style w:type="character" w:customStyle="1" w:styleId="CitationintenseCar">
    <w:name w:val="Citation intense Car"/>
    <w:basedOn w:val="Policepardfaut"/>
    <w:link w:val="Citationintense"/>
    <w:uiPriority w:val="30"/>
    <w:rsid w:val="00F82FD6"/>
    <w:rPr>
      <w:rFonts w:ascii="Castellar" w:hAnsi="Castellar"/>
      <w:iCs/>
      <w:color w:val="943634" w:themeColor="accent2" w:themeShade="BF"/>
      <w:sz w:val="44"/>
    </w:rPr>
  </w:style>
  <w:style w:type="paragraph" w:styleId="TM1">
    <w:name w:val="toc 1"/>
    <w:basedOn w:val="Normal"/>
    <w:next w:val="Normal"/>
    <w:autoRedefine/>
    <w:uiPriority w:val="39"/>
    <w:unhideWhenUsed/>
    <w:rsid w:val="0027578B"/>
    <w:pPr>
      <w:tabs>
        <w:tab w:val="left" w:pos="440"/>
        <w:tab w:val="right" w:leader="dot" w:pos="9057"/>
      </w:tabs>
      <w:spacing w:after="100"/>
    </w:pPr>
    <w:rPr>
      <w:noProof/>
      <w:color w:val="C0504D" w:themeColor="accent2"/>
      <w:sz w:val="40"/>
    </w:rPr>
  </w:style>
  <w:style w:type="character" w:styleId="Lienhypertexte">
    <w:name w:val="Hyperlink"/>
    <w:basedOn w:val="Policepardfaut"/>
    <w:uiPriority w:val="99"/>
    <w:unhideWhenUsed/>
    <w:rsid w:val="001B19E0"/>
    <w:rPr>
      <w:color w:val="0000FF" w:themeColor="hyperlink"/>
      <w:u w:val="single"/>
    </w:rPr>
  </w:style>
  <w:style w:type="character" w:styleId="Marquedecommentaire">
    <w:name w:val="annotation reference"/>
    <w:basedOn w:val="Policepardfaut"/>
    <w:uiPriority w:val="99"/>
    <w:semiHidden/>
    <w:unhideWhenUsed/>
    <w:rsid w:val="00137564"/>
    <w:rPr>
      <w:sz w:val="16"/>
      <w:szCs w:val="16"/>
    </w:rPr>
  </w:style>
  <w:style w:type="paragraph" w:styleId="Commentaire">
    <w:name w:val="annotation text"/>
    <w:basedOn w:val="Normal"/>
    <w:link w:val="CommentaireCar"/>
    <w:uiPriority w:val="99"/>
    <w:semiHidden/>
    <w:unhideWhenUsed/>
    <w:rsid w:val="00137564"/>
    <w:rPr>
      <w:sz w:val="20"/>
      <w:szCs w:val="20"/>
    </w:rPr>
  </w:style>
  <w:style w:type="character" w:customStyle="1" w:styleId="CommentaireCar">
    <w:name w:val="Commentaire Car"/>
    <w:basedOn w:val="Policepardfaut"/>
    <w:link w:val="Commentaire"/>
    <w:uiPriority w:val="99"/>
    <w:semiHidden/>
    <w:rsid w:val="00137564"/>
    <w:rPr>
      <w:sz w:val="20"/>
      <w:szCs w:val="20"/>
    </w:rPr>
  </w:style>
  <w:style w:type="paragraph" w:styleId="Objetducommentaire">
    <w:name w:val="annotation subject"/>
    <w:basedOn w:val="Commentaire"/>
    <w:next w:val="Commentaire"/>
    <w:link w:val="ObjetducommentaireCar"/>
    <w:uiPriority w:val="99"/>
    <w:semiHidden/>
    <w:unhideWhenUsed/>
    <w:rsid w:val="00137564"/>
    <w:rPr>
      <w:b/>
      <w:bCs/>
    </w:rPr>
  </w:style>
  <w:style w:type="character" w:customStyle="1" w:styleId="ObjetducommentaireCar">
    <w:name w:val="Objet du commentaire Car"/>
    <w:basedOn w:val="CommentaireCar"/>
    <w:link w:val="Objetducommentaire"/>
    <w:uiPriority w:val="99"/>
    <w:semiHidden/>
    <w:rsid w:val="00137564"/>
    <w:rPr>
      <w:b/>
      <w:bCs/>
      <w:sz w:val="20"/>
      <w:szCs w:val="20"/>
    </w:rPr>
  </w:style>
  <w:style w:type="character" w:customStyle="1" w:styleId="Titre2Car">
    <w:name w:val="Titre 2 Car"/>
    <w:basedOn w:val="Policepardfaut"/>
    <w:link w:val="Titre2"/>
    <w:uiPriority w:val="9"/>
    <w:semiHidden/>
    <w:rsid w:val="00137564"/>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F82FD6"/>
    <w:pPr>
      <w:tabs>
        <w:tab w:val="right" w:leader="dot" w:pos="9057"/>
      </w:tabs>
      <w:spacing w:after="100"/>
      <w:ind w:left="240"/>
    </w:pPr>
    <w:rPr>
      <w:rFonts w:cstheme="majorHAnsi"/>
      <w:noProof/>
      <w:color w:val="002060"/>
      <w:sz w:val="36"/>
      <w:szCs w:val="36"/>
    </w:rPr>
  </w:style>
  <w:style w:type="paragraph" w:styleId="NormalWeb">
    <w:name w:val="Normal (Web)"/>
    <w:basedOn w:val="Normal"/>
    <w:uiPriority w:val="99"/>
    <w:semiHidden/>
    <w:unhideWhenUsed/>
    <w:rsid w:val="0067450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43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tm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2.xml><?xml version="1.0" encoding="utf-8"?>
<ds:datastoreItem xmlns:ds="http://schemas.openxmlformats.org/officeDocument/2006/customXml" ds:itemID="{587DD8A8-CAF0-488B-811C-FEA38336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13</Pages>
  <Words>1499</Words>
  <Characters>8250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Company/>
  <LinksUpToDate>false</LinksUpToDate>
  <CharactersWithSpaces>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2016-12-11T10:29:00Z</dcterms:created>
  <dcterms:modified xsi:type="dcterms:W3CDTF">2016-12-15T10:53:00Z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